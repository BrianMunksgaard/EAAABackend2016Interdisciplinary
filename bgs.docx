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467900"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Overskrift"/>
            <w:rPr>
              <w:lang w:val="en-US"/>
            </w:rPr>
          </w:pPr>
          <w:proofErr w:type="spellStart"/>
          <w:r w:rsidRPr="005F3DA8">
            <w:rPr>
              <w:lang w:val="en-US"/>
            </w:rPr>
            <w:t>Indholdsfortegnelse</w:t>
          </w:r>
          <w:proofErr w:type="spellEnd"/>
        </w:p>
        <w:p w:rsidR="003A2C52"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405051" w:history="1">
            <w:r w:rsidR="003A2C52" w:rsidRPr="004A3168">
              <w:rPr>
                <w:rStyle w:val="Hyperlink"/>
                <w:noProof/>
              </w:rPr>
              <w:t>INTRODUCTION</w:t>
            </w:r>
            <w:r w:rsidR="003A2C52">
              <w:rPr>
                <w:noProof/>
                <w:webHidden/>
              </w:rPr>
              <w:tab/>
            </w:r>
            <w:r w:rsidR="003A2C52">
              <w:rPr>
                <w:noProof/>
                <w:webHidden/>
              </w:rPr>
              <w:fldChar w:fldCharType="begin"/>
            </w:r>
            <w:r w:rsidR="003A2C52">
              <w:rPr>
                <w:noProof/>
                <w:webHidden/>
              </w:rPr>
              <w:instrText xml:space="preserve"> PAGEREF _Toc469405051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467900">
          <w:pPr>
            <w:pStyle w:val="Indholdsfortegnelse1"/>
            <w:tabs>
              <w:tab w:val="right" w:leader="dot" w:pos="8636"/>
            </w:tabs>
            <w:rPr>
              <w:rFonts w:asciiTheme="minorHAnsi" w:eastAsiaTheme="minorEastAsia" w:hAnsiTheme="minorHAnsi"/>
              <w:noProof/>
              <w:color w:val="auto"/>
              <w:lang w:val="da-DK" w:eastAsia="da-DK"/>
            </w:rPr>
          </w:pPr>
          <w:hyperlink w:anchor="_Toc469405052" w:history="1">
            <w:r w:rsidR="003A2C52" w:rsidRPr="004A3168">
              <w:rPr>
                <w:rStyle w:val="Hyperlink"/>
                <w:noProof/>
              </w:rPr>
              <w:t>ASP.NET MVC</w:t>
            </w:r>
            <w:r w:rsidR="003A2C52">
              <w:rPr>
                <w:noProof/>
                <w:webHidden/>
              </w:rPr>
              <w:tab/>
            </w:r>
            <w:r w:rsidR="003A2C52">
              <w:rPr>
                <w:noProof/>
                <w:webHidden/>
              </w:rPr>
              <w:fldChar w:fldCharType="begin"/>
            </w:r>
            <w:r w:rsidR="003A2C52">
              <w:rPr>
                <w:noProof/>
                <w:webHidden/>
              </w:rPr>
              <w:instrText xml:space="preserve"> PAGEREF _Toc469405052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53" w:history="1">
            <w:r w:rsidR="003A2C52" w:rsidRPr="004A3168">
              <w:rPr>
                <w:rStyle w:val="Hyperlink"/>
                <w:noProof/>
              </w:rPr>
              <w:t>Architecture</w:t>
            </w:r>
            <w:r w:rsidR="003A2C52">
              <w:rPr>
                <w:noProof/>
                <w:webHidden/>
              </w:rPr>
              <w:tab/>
            </w:r>
            <w:r w:rsidR="003A2C52">
              <w:rPr>
                <w:noProof/>
                <w:webHidden/>
              </w:rPr>
              <w:fldChar w:fldCharType="begin"/>
            </w:r>
            <w:r w:rsidR="003A2C52">
              <w:rPr>
                <w:noProof/>
                <w:webHidden/>
              </w:rPr>
              <w:instrText xml:space="preserve"> PAGEREF _Toc469405053 \h </w:instrText>
            </w:r>
            <w:r w:rsidR="003A2C52">
              <w:rPr>
                <w:noProof/>
                <w:webHidden/>
              </w:rPr>
            </w:r>
            <w:r w:rsidR="003A2C52">
              <w:rPr>
                <w:noProof/>
                <w:webHidden/>
              </w:rPr>
              <w:fldChar w:fldCharType="separate"/>
            </w:r>
            <w:r w:rsidR="003A2C52">
              <w:rPr>
                <w:noProof/>
                <w:webHidden/>
              </w:rPr>
              <w:t>1</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54" w:history="1">
            <w:r w:rsidR="003A2C52" w:rsidRPr="004A3168">
              <w:rPr>
                <w:rStyle w:val="Hyperlink"/>
                <w:noProof/>
              </w:rPr>
              <w:t>Asp.Net MVC Components</w:t>
            </w:r>
            <w:r w:rsidR="003A2C52">
              <w:rPr>
                <w:noProof/>
                <w:webHidden/>
              </w:rPr>
              <w:tab/>
            </w:r>
            <w:r w:rsidR="003A2C52">
              <w:rPr>
                <w:noProof/>
                <w:webHidden/>
              </w:rPr>
              <w:fldChar w:fldCharType="begin"/>
            </w:r>
            <w:r w:rsidR="003A2C52">
              <w:rPr>
                <w:noProof/>
                <w:webHidden/>
              </w:rPr>
              <w:instrText xml:space="preserve"> PAGEREF _Toc469405054 \h </w:instrText>
            </w:r>
            <w:r w:rsidR="003A2C52">
              <w:rPr>
                <w:noProof/>
                <w:webHidden/>
              </w:rPr>
            </w:r>
            <w:r w:rsidR="003A2C52">
              <w:rPr>
                <w:noProof/>
                <w:webHidden/>
              </w:rPr>
              <w:fldChar w:fldCharType="separate"/>
            </w:r>
            <w:r w:rsidR="003A2C52">
              <w:rPr>
                <w:noProof/>
                <w:webHidden/>
              </w:rPr>
              <w:t>2</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55" w:history="1">
            <w:r w:rsidR="003A2C52" w:rsidRPr="004A3168">
              <w:rPr>
                <w:rStyle w:val="Hyperlink"/>
                <w:noProof/>
              </w:rPr>
              <w:t>Conventions</w:t>
            </w:r>
            <w:r w:rsidR="003A2C52">
              <w:rPr>
                <w:noProof/>
                <w:webHidden/>
              </w:rPr>
              <w:tab/>
            </w:r>
            <w:r w:rsidR="003A2C52">
              <w:rPr>
                <w:noProof/>
                <w:webHidden/>
              </w:rPr>
              <w:fldChar w:fldCharType="begin"/>
            </w:r>
            <w:r w:rsidR="003A2C52">
              <w:rPr>
                <w:noProof/>
                <w:webHidden/>
              </w:rPr>
              <w:instrText xml:space="preserve"> PAGEREF _Toc469405055 \h </w:instrText>
            </w:r>
            <w:r w:rsidR="003A2C52">
              <w:rPr>
                <w:noProof/>
                <w:webHidden/>
              </w:rPr>
            </w:r>
            <w:r w:rsidR="003A2C52">
              <w:rPr>
                <w:noProof/>
                <w:webHidden/>
              </w:rPr>
              <w:fldChar w:fldCharType="separate"/>
            </w:r>
            <w:r w:rsidR="003A2C52">
              <w:rPr>
                <w:noProof/>
                <w:webHidden/>
              </w:rPr>
              <w:t>4</w:t>
            </w:r>
            <w:r w:rsidR="003A2C52">
              <w:rPr>
                <w:noProof/>
                <w:webHidden/>
              </w:rPr>
              <w:fldChar w:fldCharType="end"/>
            </w:r>
          </w:hyperlink>
        </w:p>
        <w:p w:rsidR="003A2C52" w:rsidRDefault="00467900">
          <w:pPr>
            <w:pStyle w:val="Indholdsfortegnelse1"/>
            <w:tabs>
              <w:tab w:val="right" w:leader="dot" w:pos="8636"/>
            </w:tabs>
            <w:rPr>
              <w:rFonts w:asciiTheme="minorHAnsi" w:eastAsiaTheme="minorEastAsia" w:hAnsiTheme="minorHAnsi"/>
              <w:noProof/>
              <w:color w:val="auto"/>
              <w:lang w:val="da-DK" w:eastAsia="da-DK"/>
            </w:rPr>
          </w:pPr>
          <w:hyperlink w:anchor="_Toc469405056" w:history="1">
            <w:r w:rsidR="003A2C52" w:rsidRPr="004A3168">
              <w:rPr>
                <w:rStyle w:val="Hyperlink"/>
                <w:noProof/>
              </w:rPr>
              <w:t>IMPLEMENTATION</w:t>
            </w:r>
            <w:r w:rsidR="003A2C52">
              <w:rPr>
                <w:noProof/>
                <w:webHidden/>
              </w:rPr>
              <w:tab/>
            </w:r>
            <w:r w:rsidR="003A2C52">
              <w:rPr>
                <w:noProof/>
                <w:webHidden/>
              </w:rPr>
              <w:fldChar w:fldCharType="begin"/>
            </w:r>
            <w:r w:rsidR="003A2C52">
              <w:rPr>
                <w:noProof/>
                <w:webHidden/>
              </w:rPr>
              <w:instrText xml:space="preserve"> PAGEREF _Toc469405056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57" w:history="1">
            <w:r w:rsidR="003A2C52" w:rsidRPr="004A3168">
              <w:rPr>
                <w:rStyle w:val="Hyperlink"/>
                <w:noProof/>
              </w:rPr>
              <w:t>Visual ELEMENTS</w:t>
            </w:r>
            <w:r w:rsidR="003A2C52">
              <w:rPr>
                <w:noProof/>
                <w:webHidden/>
              </w:rPr>
              <w:tab/>
            </w:r>
            <w:r w:rsidR="003A2C52">
              <w:rPr>
                <w:noProof/>
                <w:webHidden/>
              </w:rPr>
              <w:fldChar w:fldCharType="begin"/>
            </w:r>
            <w:r w:rsidR="003A2C52">
              <w:rPr>
                <w:noProof/>
                <w:webHidden/>
              </w:rPr>
              <w:instrText xml:space="preserve"> PAGEREF _Toc469405057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58" w:history="1">
            <w:r w:rsidR="003A2C52" w:rsidRPr="004A3168">
              <w:rPr>
                <w:rStyle w:val="Hyperlink"/>
                <w:noProof/>
              </w:rPr>
              <w:t>Page layout</w:t>
            </w:r>
            <w:r w:rsidR="003A2C52">
              <w:rPr>
                <w:noProof/>
                <w:webHidden/>
              </w:rPr>
              <w:tab/>
            </w:r>
            <w:r w:rsidR="003A2C52">
              <w:rPr>
                <w:noProof/>
                <w:webHidden/>
              </w:rPr>
              <w:fldChar w:fldCharType="begin"/>
            </w:r>
            <w:r w:rsidR="003A2C52">
              <w:rPr>
                <w:noProof/>
                <w:webHidden/>
              </w:rPr>
              <w:instrText xml:space="preserve"> PAGEREF _Toc469405058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59" w:history="1">
            <w:r w:rsidR="003A2C52" w:rsidRPr="004A3168">
              <w:rPr>
                <w:rStyle w:val="Hyperlink"/>
                <w:noProof/>
              </w:rPr>
              <w:t>Sketches</w:t>
            </w:r>
            <w:r w:rsidR="003A2C52">
              <w:rPr>
                <w:noProof/>
                <w:webHidden/>
              </w:rPr>
              <w:tab/>
            </w:r>
            <w:r w:rsidR="003A2C52">
              <w:rPr>
                <w:noProof/>
                <w:webHidden/>
              </w:rPr>
              <w:fldChar w:fldCharType="begin"/>
            </w:r>
            <w:r w:rsidR="003A2C52">
              <w:rPr>
                <w:noProof/>
                <w:webHidden/>
              </w:rPr>
              <w:instrText xml:space="preserve"> PAGEREF _Toc469405059 \h </w:instrText>
            </w:r>
            <w:r w:rsidR="003A2C52">
              <w:rPr>
                <w:noProof/>
                <w:webHidden/>
              </w:rPr>
            </w:r>
            <w:r w:rsidR="003A2C52">
              <w:rPr>
                <w:noProof/>
                <w:webHidden/>
              </w:rPr>
              <w:fldChar w:fldCharType="separate"/>
            </w:r>
            <w:r w:rsidR="003A2C52">
              <w:rPr>
                <w:noProof/>
                <w:webHidden/>
              </w:rPr>
              <w:t>6</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0" w:history="1">
            <w:r w:rsidR="003A2C52" w:rsidRPr="004A3168">
              <w:rPr>
                <w:rStyle w:val="Hyperlink"/>
                <w:noProof/>
              </w:rPr>
              <w:t>List Sleeves View (public area)</w:t>
            </w:r>
            <w:r w:rsidR="003A2C52">
              <w:rPr>
                <w:noProof/>
                <w:webHidden/>
              </w:rPr>
              <w:tab/>
            </w:r>
            <w:r w:rsidR="003A2C52">
              <w:rPr>
                <w:noProof/>
                <w:webHidden/>
              </w:rPr>
              <w:fldChar w:fldCharType="begin"/>
            </w:r>
            <w:r w:rsidR="003A2C52">
              <w:rPr>
                <w:noProof/>
                <w:webHidden/>
              </w:rPr>
              <w:instrText xml:space="preserve"> PAGEREF _Toc469405060 \h </w:instrText>
            </w:r>
            <w:r w:rsidR="003A2C52">
              <w:rPr>
                <w:noProof/>
                <w:webHidden/>
              </w:rPr>
            </w:r>
            <w:r w:rsidR="003A2C52">
              <w:rPr>
                <w:noProof/>
                <w:webHidden/>
              </w:rPr>
              <w:fldChar w:fldCharType="separate"/>
            </w:r>
            <w:r w:rsidR="003A2C52">
              <w:rPr>
                <w:noProof/>
                <w:webHidden/>
              </w:rPr>
              <w:t>7</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1" w:history="1">
            <w:r w:rsidR="003A2C52" w:rsidRPr="004A3168">
              <w:rPr>
                <w:rStyle w:val="Hyperlink"/>
                <w:noProof/>
              </w:rPr>
              <w:t>Cart Information (public area)</w:t>
            </w:r>
            <w:r w:rsidR="003A2C52">
              <w:rPr>
                <w:noProof/>
                <w:webHidden/>
              </w:rPr>
              <w:tab/>
            </w:r>
            <w:r w:rsidR="003A2C52">
              <w:rPr>
                <w:noProof/>
                <w:webHidden/>
              </w:rPr>
              <w:fldChar w:fldCharType="begin"/>
            </w:r>
            <w:r w:rsidR="003A2C52">
              <w:rPr>
                <w:noProof/>
                <w:webHidden/>
              </w:rPr>
              <w:instrText xml:space="preserve"> PAGEREF _Toc469405061 \h </w:instrText>
            </w:r>
            <w:r w:rsidR="003A2C52">
              <w:rPr>
                <w:noProof/>
                <w:webHidden/>
              </w:rPr>
            </w:r>
            <w:r w:rsidR="003A2C52">
              <w:rPr>
                <w:noProof/>
                <w:webHidden/>
              </w:rPr>
              <w:fldChar w:fldCharType="separate"/>
            </w:r>
            <w:r w:rsidR="003A2C52">
              <w:rPr>
                <w:noProof/>
                <w:webHidden/>
              </w:rPr>
              <w:t>7</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2" w:history="1">
            <w:r w:rsidR="003A2C52" w:rsidRPr="004A3168">
              <w:rPr>
                <w:rStyle w:val="Hyperlink"/>
                <w:noProof/>
              </w:rPr>
              <w:t>Checkout View (public area)</w:t>
            </w:r>
            <w:r w:rsidR="003A2C52">
              <w:rPr>
                <w:noProof/>
                <w:webHidden/>
              </w:rPr>
              <w:tab/>
            </w:r>
            <w:r w:rsidR="003A2C52">
              <w:rPr>
                <w:noProof/>
                <w:webHidden/>
              </w:rPr>
              <w:fldChar w:fldCharType="begin"/>
            </w:r>
            <w:r w:rsidR="003A2C52">
              <w:rPr>
                <w:noProof/>
                <w:webHidden/>
              </w:rPr>
              <w:instrText xml:space="preserve"> PAGEREF _Toc469405062 \h </w:instrText>
            </w:r>
            <w:r w:rsidR="003A2C52">
              <w:rPr>
                <w:noProof/>
                <w:webHidden/>
              </w:rPr>
            </w:r>
            <w:r w:rsidR="003A2C52">
              <w:rPr>
                <w:noProof/>
                <w:webHidden/>
              </w:rPr>
              <w:fldChar w:fldCharType="separate"/>
            </w:r>
            <w:r w:rsidR="003A2C52">
              <w:rPr>
                <w:noProof/>
                <w:webHidden/>
              </w:rPr>
              <w:t>8</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3" w:history="1">
            <w:r w:rsidR="003A2C52" w:rsidRPr="004A3168">
              <w:rPr>
                <w:rStyle w:val="Hyperlink"/>
                <w:noProof/>
              </w:rPr>
              <w:t>Product details view (public area)</w:t>
            </w:r>
            <w:r w:rsidR="003A2C52">
              <w:rPr>
                <w:noProof/>
                <w:webHidden/>
              </w:rPr>
              <w:tab/>
            </w:r>
            <w:r w:rsidR="003A2C52">
              <w:rPr>
                <w:noProof/>
                <w:webHidden/>
              </w:rPr>
              <w:fldChar w:fldCharType="begin"/>
            </w:r>
            <w:r w:rsidR="003A2C52">
              <w:rPr>
                <w:noProof/>
                <w:webHidden/>
              </w:rPr>
              <w:instrText xml:space="preserve"> PAGEREF _Toc469405063 \h </w:instrText>
            </w:r>
            <w:r w:rsidR="003A2C52">
              <w:rPr>
                <w:noProof/>
                <w:webHidden/>
              </w:rPr>
            </w:r>
            <w:r w:rsidR="003A2C52">
              <w:rPr>
                <w:noProof/>
                <w:webHidden/>
              </w:rPr>
              <w:fldChar w:fldCharType="separate"/>
            </w:r>
            <w:r w:rsidR="003A2C52">
              <w:rPr>
                <w:noProof/>
                <w:webHidden/>
              </w:rPr>
              <w:t>8</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4" w:history="1">
            <w:r w:rsidR="003A2C52" w:rsidRPr="004A3168">
              <w:rPr>
                <w:rStyle w:val="Hyperlink"/>
                <w:noProof/>
              </w:rPr>
              <w:t>Product list view (admin area)</w:t>
            </w:r>
            <w:r w:rsidR="003A2C52">
              <w:rPr>
                <w:noProof/>
                <w:webHidden/>
              </w:rPr>
              <w:tab/>
            </w:r>
            <w:r w:rsidR="003A2C52">
              <w:rPr>
                <w:noProof/>
                <w:webHidden/>
              </w:rPr>
              <w:fldChar w:fldCharType="begin"/>
            </w:r>
            <w:r w:rsidR="003A2C52">
              <w:rPr>
                <w:noProof/>
                <w:webHidden/>
              </w:rPr>
              <w:instrText xml:space="preserve"> PAGEREF _Toc469405064 \h </w:instrText>
            </w:r>
            <w:r w:rsidR="003A2C52">
              <w:rPr>
                <w:noProof/>
                <w:webHidden/>
              </w:rPr>
            </w:r>
            <w:r w:rsidR="003A2C52">
              <w:rPr>
                <w:noProof/>
                <w:webHidden/>
              </w:rPr>
              <w:fldChar w:fldCharType="separate"/>
            </w:r>
            <w:r w:rsidR="003A2C52">
              <w:rPr>
                <w:noProof/>
                <w:webHidden/>
              </w:rPr>
              <w:t>9</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5" w:history="1">
            <w:r w:rsidR="003A2C52" w:rsidRPr="004A3168">
              <w:rPr>
                <w:rStyle w:val="Hyperlink"/>
                <w:noProof/>
              </w:rPr>
              <w:t>Create product view (admin area)</w:t>
            </w:r>
            <w:r w:rsidR="003A2C52">
              <w:rPr>
                <w:noProof/>
                <w:webHidden/>
              </w:rPr>
              <w:tab/>
            </w:r>
            <w:r w:rsidR="003A2C52">
              <w:rPr>
                <w:noProof/>
                <w:webHidden/>
              </w:rPr>
              <w:fldChar w:fldCharType="begin"/>
            </w:r>
            <w:r w:rsidR="003A2C52">
              <w:rPr>
                <w:noProof/>
                <w:webHidden/>
              </w:rPr>
              <w:instrText xml:space="preserve"> PAGEREF _Toc469405065 \h </w:instrText>
            </w:r>
            <w:r w:rsidR="003A2C52">
              <w:rPr>
                <w:noProof/>
                <w:webHidden/>
              </w:rPr>
            </w:r>
            <w:r w:rsidR="003A2C52">
              <w:rPr>
                <w:noProof/>
                <w:webHidden/>
              </w:rPr>
              <w:fldChar w:fldCharType="separate"/>
            </w:r>
            <w:r w:rsidR="003A2C52">
              <w:rPr>
                <w:noProof/>
                <w:webHidden/>
              </w:rPr>
              <w:t>9</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6" w:history="1">
            <w:r w:rsidR="003A2C52" w:rsidRPr="004A3168">
              <w:rPr>
                <w:rStyle w:val="Hyperlink"/>
                <w:noProof/>
              </w:rPr>
              <w:t>Grid</w:t>
            </w:r>
            <w:r w:rsidR="003A2C52">
              <w:rPr>
                <w:noProof/>
                <w:webHidden/>
              </w:rPr>
              <w:tab/>
            </w:r>
            <w:r w:rsidR="003A2C52">
              <w:rPr>
                <w:noProof/>
                <w:webHidden/>
              </w:rPr>
              <w:fldChar w:fldCharType="begin"/>
            </w:r>
            <w:r w:rsidR="003A2C52">
              <w:rPr>
                <w:noProof/>
                <w:webHidden/>
              </w:rPr>
              <w:instrText xml:space="preserve"> PAGEREF _Toc469405066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67" w:history="1">
            <w:r w:rsidR="003A2C52" w:rsidRPr="004A3168">
              <w:rPr>
                <w:rStyle w:val="Hyperlink"/>
                <w:noProof/>
              </w:rPr>
              <w:t>Uml Diagrams</w:t>
            </w:r>
            <w:r w:rsidR="003A2C52">
              <w:rPr>
                <w:noProof/>
                <w:webHidden/>
              </w:rPr>
              <w:tab/>
            </w:r>
            <w:r w:rsidR="003A2C52">
              <w:rPr>
                <w:noProof/>
                <w:webHidden/>
              </w:rPr>
              <w:fldChar w:fldCharType="begin"/>
            </w:r>
            <w:r w:rsidR="003A2C52">
              <w:rPr>
                <w:noProof/>
                <w:webHidden/>
              </w:rPr>
              <w:instrText xml:space="preserve"> PAGEREF _Toc469405067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8" w:history="1">
            <w:r w:rsidR="003A2C52" w:rsidRPr="004A3168">
              <w:rPr>
                <w:rStyle w:val="Hyperlink"/>
                <w:noProof/>
              </w:rPr>
              <w:t>Domain Model</w:t>
            </w:r>
            <w:r w:rsidR="003A2C52">
              <w:rPr>
                <w:noProof/>
                <w:webHidden/>
              </w:rPr>
              <w:tab/>
            </w:r>
            <w:r w:rsidR="003A2C52">
              <w:rPr>
                <w:noProof/>
                <w:webHidden/>
              </w:rPr>
              <w:fldChar w:fldCharType="begin"/>
            </w:r>
            <w:r w:rsidR="003A2C52">
              <w:rPr>
                <w:noProof/>
                <w:webHidden/>
              </w:rPr>
              <w:instrText xml:space="preserve"> PAGEREF _Toc469405068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69" w:history="1">
            <w:r w:rsidR="003A2C52" w:rsidRPr="004A3168">
              <w:rPr>
                <w:rStyle w:val="Hyperlink"/>
                <w:noProof/>
              </w:rPr>
              <w:t>Mapping between controllers and views</w:t>
            </w:r>
            <w:r w:rsidR="003A2C52">
              <w:rPr>
                <w:noProof/>
                <w:webHidden/>
              </w:rPr>
              <w:tab/>
            </w:r>
            <w:r w:rsidR="003A2C52">
              <w:rPr>
                <w:noProof/>
                <w:webHidden/>
              </w:rPr>
              <w:fldChar w:fldCharType="begin"/>
            </w:r>
            <w:r w:rsidR="003A2C52">
              <w:rPr>
                <w:noProof/>
                <w:webHidden/>
              </w:rPr>
              <w:instrText xml:space="preserve"> PAGEREF _Toc469405069 \h </w:instrText>
            </w:r>
            <w:r w:rsidR="003A2C52">
              <w:rPr>
                <w:noProof/>
                <w:webHidden/>
              </w:rPr>
            </w:r>
            <w:r w:rsidR="003A2C52">
              <w:rPr>
                <w:noProof/>
                <w:webHidden/>
              </w:rPr>
              <w:fldChar w:fldCharType="separate"/>
            </w:r>
            <w:r w:rsidR="003A2C52">
              <w:rPr>
                <w:noProof/>
                <w:webHidden/>
              </w:rPr>
              <w:t>10</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70" w:history="1">
            <w:r w:rsidR="003A2C52" w:rsidRPr="004A3168">
              <w:rPr>
                <w:rStyle w:val="Hyperlink"/>
                <w:noProof/>
              </w:rPr>
              <w:t>Layout and Views</w:t>
            </w:r>
            <w:r w:rsidR="003A2C52">
              <w:rPr>
                <w:noProof/>
                <w:webHidden/>
              </w:rPr>
              <w:tab/>
            </w:r>
            <w:r w:rsidR="003A2C52">
              <w:rPr>
                <w:noProof/>
                <w:webHidden/>
              </w:rPr>
              <w:fldChar w:fldCharType="begin"/>
            </w:r>
            <w:r w:rsidR="003A2C52">
              <w:rPr>
                <w:noProof/>
                <w:webHidden/>
              </w:rPr>
              <w:instrText xml:space="preserve"> PAGEREF _Toc469405070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71" w:history="1">
            <w:r w:rsidR="003A2C52" w:rsidRPr="004A3168">
              <w:rPr>
                <w:rStyle w:val="Hyperlink"/>
                <w:noProof/>
              </w:rPr>
              <w:t>Model validation</w:t>
            </w:r>
            <w:r w:rsidR="003A2C52">
              <w:rPr>
                <w:noProof/>
                <w:webHidden/>
              </w:rPr>
              <w:tab/>
            </w:r>
            <w:r w:rsidR="003A2C52">
              <w:rPr>
                <w:noProof/>
                <w:webHidden/>
              </w:rPr>
              <w:fldChar w:fldCharType="begin"/>
            </w:r>
            <w:r w:rsidR="003A2C52">
              <w:rPr>
                <w:noProof/>
                <w:webHidden/>
              </w:rPr>
              <w:instrText xml:space="preserve"> PAGEREF _Toc469405071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467900">
          <w:pPr>
            <w:pStyle w:val="Indholdsfortegnelse2"/>
            <w:tabs>
              <w:tab w:val="right" w:leader="dot" w:pos="8636"/>
            </w:tabs>
            <w:rPr>
              <w:rFonts w:asciiTheme="minorHAnsi" w:eastAsiaTheme="minorEastAsia" w:hAnsiTheme="minorHAnsi"/>
              <w:noProof/>
              <w:color w:val="auto"/>
              <w:lang w:val="da-DK" w:eastAsia="da-DK"/>
            </w:rPr>
          </w:pPr>
          <w:hyperlink w:anchor="_Toc469405072" w:history="1">
            <w:r w:rsidR="003A2C52" w:rsidRPr="004A3168">
              <w:rPr>
                <w:rStyle w:val="Hyperlink"/>
                <w:noProof/>
              </w:rPr>
              <w:t>Entity Framework</w:t>
            </w:r>
            <w:r w:rsidR="003A2C52">
              <w:rPr>
                <w:noProof/>
                <w:webHidden/>
              </w:rPr>
              <w:tab/>
            </w:r>
            <w:r w:rsidR="003A2C52">
              <w:rPr>
                <w:noProof/>
                <w:webHidden/>
              </w:rPr>
              <w:fldChar w:fldCharType="begin"/>
            </w:r>
            <w:r w:rsidR="003A2C52">
              <w:rPr>
                <w:noProof/>
                <w:webHidden/>
              </w:rPr>
              <w:instrText xml:space="preserve"> PAGEREF _Toc469405072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467900">
          <w:pPr>
            <w:pStyle w:val="Indholdsfortegnelse3"/>
            <w:tabs>
              <w:tab w:val="right" w:leader="dot" w:pos="8636"/>
            </w:tabs>
            <w:rPr>
              <w:rFonts w:asciiTheme="minorHAnsi" w:eastAsiaTheme="minorEastAsia" w:hAnsiTheme="minorHAnsi"/>
              <w:noProof/>
              <w:color w:val="auto"/>
              <w:lang w:val="da-DK" w:eastAsia="da-DK"/>
            </w:rPr>
          </w:pPr>
          <w:hyperlink w:anchor="_Toc469405073" w:history="1">
            <w:r w:rsidR="003A2C52" w:rsidRPr="004A3168">
              <w:rPr>
                <w:rStyle w:val="Hyperlink"/>
                <w:noProof/>
              </w:rPr>
              <w:t>Database migration</w:t>
            </w:r>
            <w:r w:rsidR="003A2C52">
              <w:rPr>
                <w:noProof/>
                <w:webHidden/>
              </w:rPr>
              <w:tab/>
            </w:r>
            <w:r w:rsidR="003A2C52">
              <w:rPr>
                <w:noProof/>
                <w:webHidden/>
              </w:rPr>
              <w:fldChar w:fldCharType="begin"/>
            </w:r>
            <w:r w:rsidR="003A2C52">
              <w:rPr>
                <w:noProof/>
                <w:webHidden/>
              </w:rPr>
              <w:instrText xml:space="preserve"> PAGEREF _Toc469405073 \h </w:instrText>
            </w:r>
            <w:r w:rsidR="003A2C52">
              <w:rPr>
                <w:noProof/>
                <w:webHidden/>
              </w:rPr>
            </w:r>
            <w:r w:rsidR="003A2C52">
              <w:rPr>
                <w:noProof/>
                <w:webHidden/>
              </w:rPr>
              <w:fldChar w:fldCharType="separate"/>
            </w:r>
            <w:r w:rsidR="003A2C52">
              <w:rPr>
                <w:noProof/>
                <w:webHidden/>
              </w:rPr>
              <w:t>11</w:t>
            </w:r>
            <w:r w:rsidR="003A2C52">
              <w:rPr>
                <w:noProof/>
                <w:webHidden/>
              </w:rPr>
              <w:fldChar w:fldCharType="end"/>
            </w:r>
          </w:hyperlink>
        </w:p>
        <w:p w:rsidR="003A2C52" w:rsidRDefault="00467900">
          <w:pPr>
            <w:pStyle w:val="Indholdsfortegnelse1"/>
            <w:tabs>
              <w:tab w:val="right" w:leader="dot" w:pos="8636"/>
            </w:tabs>
            <w:rPr>
              <w:rFonts w:asciiTheme="minorHAnsi" w:eastAsiaTheme="minorEastAsia" w:hAnsiTheme="minorHAnsi"/>
              <w:noProof/>
              <w:color w:val="auto"/>
              <w:lang w:val="da-DK" w:eastAsia="da-DK"/>
            </w:rPr>
          </w:pPr>
          <w:hyperlink w:anchor="_Toc469405074" w:history="1">
            <w:r w:rsidR="003A2C52" w:rsidRPr="004A3168">
              <w:rPr>
                <w:rStyle w:val="Hyperlink"/>
                <w:noProof/>
              </w:rPr>
              <w:t>CONCLUSION</w:t>
            </w:r>
            <w:r w:rsidR="003A2C52">
              <w:rPr>
                <w:noProof/>
                <w:webHidden/>
              </w:rPr>
              <w:tab/>
            </w:r>
            <w:r w:rsidR="003A2C52">
              <w:rPr>
                <w:noProof/>
                <w:webHidden/>
              </w:rPr>
              <w:fldChar w:fldCharType="begin"/>
            </w:r>
            <w:r w:rsidR="003A2C52">
              <w:rPr>
                <w:noProof/>
                <w:webHidden/>
              </w:rPr>
              <w:instrText xml:space="preserve"> PAGEREF _Toc469405074 \h </w:instrText>
            </w:r>
            <w:r w:rsidR="003A2C52">
              <w:rPr>
                <w:noProof/>
                <w:webHidden/>
              </w:rPr>
            </w:r>
            <w:r w:rsidR="003A2C52">
              <w:rPr>
                <w:noProof/>
                <w:webHidden/>
              </w:rPr>
              <w:fldChar w:fldCharType="separate"/>
            </w:r>
            <w:r w:rsidR="003A2C52">
              <w:rPr>
                <w:noProof/>
                <w:webHidden/>
              </w:rPr>
              <w:t>12</w:t>
            </w:r>
            <w:r w:rsidR="003A2C52">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5" w:name="_Toc469405051"/>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Overskrift1"/>
      </w:pPr>
      <w:bookmarkStart w:id="6" w:name="_Toc469405052"/>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7" w:name="_Toc469405053"/>
      <w:r w:rsidRPr="005F3DA8">
        <w:t>Architecture</w:t>
      </w:r>
      <w:bookmarkEnd w:id="7"/>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8" w:name="_Toc469405054"/>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r w:rsidRPr="005F3DA8">
              <w:t>RouteConfig</w:t>
            </w:r>
            <w:proofErr w:type="spellEnd"/>
            <w:proofErr w:type="gramStart"/>
            <w:r w:rsidRPr="005F3DA8">
              <w:t>..</w:t>
            </w:r>
            <w:proofErr w:type="spellStart"/>
            <w:proofErr w:type="gramEnd"/>
            <w:r w:rsidRPr="005F3DA8">
              <w:t>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 data from the HTTP Request to parameters used in the action methods of a Controller. Binding can be done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9" w:name="_Toc469405055"/>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r w:rsidRPr="005F3DA8">
        <w:t>convetions</w:t>
      </w:r>
      <w:proofErr w:type="spell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can be placed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default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0" w:name="_Toc469405056"/>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1" w:name="_Toc469405057"/>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The device (desktop/mobile/etc.) being used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will be done later in the project. This way we will not need to consider</w:t>
      </w:r>
    </w:p>
    <w:p w:rsidR="00510F12" w:rsidRPr="005F3DA8" w:rsidRDefault="00510F12" w:rsidP="00510F12">
      <w:pPr>
        <w:pStyle w:val="Overskrift2"/>
      </w:pPr>
      <w:bookmarkStart w:id="12" w:name="_Toc469303072"/>
      <w:bookmarkStart w:id="13" w:name="_Toc469405058"/>
      <w:r w:rsidRPr="005F3DA8">
        <w:t>Page layout</w:t>
      </w:r>
      <w:bookmarkEnd w:id="12"/>
      <w:bookmarkEnd w:id="13"/>
    </w:p>
    <w:p w:rsidR="00510F12" w:rsidRPr="005F3DA8" w:rsidRDefault="00510F12" w:rsidP="00510F12">
      <w:r w:rsidRPr="005F3DA8">
        <w:t>To determine the general page layout, we used UI design sketches. From the sketches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4" w:name="_Toc469303073"/>
      <w:bookmarkStart w:id="15" w:name="_Toc469405059"/>
      <w:r w:rsidRPr="005F3DA8">
        <w:t>Sketches</w:t>
      </w:r>
      <w:bookmarkEnd w:id="14"/>
      <w:bookmarkEnd w:id="15"/>
    </w:p>
    <w:p w:rsidR="0064682A" w:rsidRPr="0069693C" w:rsidRDefault="00510F12">
      <w:bookmarkStart w:id="16"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r w:rsidR="0064682A" w:rsidRPr="005F3DA8">
        <w:br w:type="page"/>
      </w:r>
    </w:p>
    <w:p w:rsidR="00510F12" w:rsidRPr="005F3DA8" w:rsidRDefault="00510F12" w:rsidP="00B60BF3">
      <w:pPr>
        <w:pStyle w:val="Overskrift3"/>
      </w:pPr>
      <w:bookmarkStart w:id="17" w:name="_Toc469405060"/>
      <w:r w:rsidRPr="005F3DA8">
        <w:lastRenderedPageBreak/>
        <w:t>List Sleeves View</w:t>
      </w:r>
      <w:bookmarkEnd w:id="16"/>
      <w:r w:rsidR="00B60BF3" w:rsidRPr="005F3DA8">
        <w:t xml:space="preserve"> (public area)</w:t>
      </w:r>
      <w:bookmarkEnd w:id="17"/>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Overskrift3"/>
      </w:pPr>
      <w:bookmarkStart w:id="18" w:name="_Toc469303075"/>
      <w:bookmarkStart w:id="19" w:name="_Toc469405061"/>
      <w:r w:rsidRPr="005F3DA8">
        <w:t>Cart Information</w:t>
      </w:r>
      <w:bookmarkEnd w:id="18"/>
      <w:r w:rsidR="00B60BF3" w:rsidRPr="005F3DA8">
        <w:t xml:space="preserve"> (public area)</w:t>
      </w:r>
      <w:bookmarkEnd w:id="19"/>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0" w:name="_Toc469303076"/>
      <w:bookmarkStart w:id="21" w:name="_Toc469405062"/>
      <w:r w:rsidRPr="005F3DA8">
        <w:lastRenderedPageBreak/>
        <w:t>Checkout View</w:t>
      </w:r>
      <w:bookmarkEnd w:id="20"/>
      <w:r w:rsidR="00B60BF3" w:rsidRPr="005F3DA8">
        <w:t xml:space="preserve"> (public area)</w:t>
      </w:r>
      <w:bookmarkEnd w:id="21"/>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2" w:name="_Toc469405063"/>
      <w:r w:rsidRPr="005F3DA8">
        <w:t>Product details view</w:t>
      </w:r>
      <w:r w:rsidR="00B60BF3" w:rsidRPr="005F3DA8">
        <w:t xml:space="preserve"> (public area)</w:t>
      </w:r>
      <w:bookmarkEnd w:id="22"/>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3" w:name="_Toc469405064"/>
      <w:r w:rsidRPr="005F3DA8">
        <w:lastRenderedPageBreak/>
        <w:t>Product list view</w:t>
      </w:r>
      <w:r w:rsidR="00B60BF3" w:rsidRPr="005F3DA8">
        <w:t xml:space="preserve"> (admin area)</w:t>
      </w:r>
      <w:bookmarkEnd w:id="23"/>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4" w:name="_Toc469405065"/>
      <w:r w:rsidRPr="005F3DA8">
        <w:t>Create product view</w:t>
      </w:r>
      <w:r w:rsidR="005F04DD" w:rsidRPr="005F3DA8">
        <w:t xml:space="preserve"> (admin area)</w:t>
      </w:r>
      <w:bookmarkEnd w:id="24"/>
    </w:p>
    <w:p w:rsidR="005F04DD" w:rsidRPr="005F3DA8" w:rsidRDefault="005F04DD" w:rsidP="005F04DD">
      <w:r w:rsidRPr="005F3DA8">
        <w:t>As the view title implies, this view is used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5" w:name="_Toc469405066"/>
      <w:r>
        <w:lastRenderedPageBreak/>
        <w:t>Grid</w:t>
      </w:r>
      <w:bookmarkEnd w:id="25"/>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Overskrift2"/>
      </w:pPr>
      <w:bookmarkStart w:id="26" w:name="_Toc469405067"/>
      <w:r w:rsidRPr="005F3DA8">
        <w:t>Uml Diagrams</w:t>
      </w:r>
      <w:bookmarkEnd w:id="26"/>
    </w:p>
    <w:p w:rsidR="00D723AC" w:rsidRDefault="00D723AC" w:rsidP="00D723AC">
      <w:r w:rsidRPr="005F3DA8">
        <w:t>From the site requirements, the sketches and the web stuff from Arcane Tinmen, we have built the following models and diagrams:</w:t>
      </w:r>
    </w:p>
    <w:p w:rsidR="00BD7914" w:rsidRDefault="00BD7914" w:rsidP="00D723AC">
      <w:r>
        <w:t>Domain Model</w:t>
      </w:r>
    </w:p>
    <w:p w:rsidR="00BD7914" w:rsidRPr="005F3DA8" w:rsidRDefault="00BD7914" w:rsidP="00D723AC">
      <w:r>
        <w:t>Controller Model</w:t>
      </w:r>
    </w:p>
    <w:p w:rsidR="00D723AC" w:rsidRDefault="00D723AC" w:rsidP="009C161A">
      <w:pPr>
        <w:pStyle w:val="Overskrift3"/>
      </w:pPr>
      <w:bookmarkStart w:id="27" w:name="_Toc469405068"/>
      <w:r w:rsidRPr="005F3DA8">
        <w:t>Domain Model</w:t>
      </w:r>
      <w:bookmarkEnd w:id="27"/>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2223</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5419" cy="3099413"/>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Overskrift3"/>
      </w:pPr>
      <w:bookmarkStart w:id="28" w:name="_Toc469405069"/>
      <w:r w:rsidRPr="005F3DA8">
        <w:t>Mapping between controllers and views</w:t>
      </w:r>
      <w:bookmarkStart w:id="29" w:name="_GoBack"/>
      <w:bookmarkEnd w:id="28"/>
      <w:bookmarkEnd w:id="29"/>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30" w:name="_Toc469405070"/>
      <w:r w:rsidRPr="005F3DA8">
        <w:lastRenderedPageBreak/>
        <w:t>Layout and Views</w:t>
      </w:r>
      <w:bookmarkEnd w:id="30"/>
    </w:p>
    <w:p w:rsidR="009C161A" w:rsidRPr="005F3DA8" w:rsidRDefault="009C161A" w:rsidP="003D1197"/>
    <w:p w:rsidR="009C161A" w:rsidRPr="005F3DA8" w:rsidRDefault="009C161A" w:rsidP="003D1197"/>
    <w:p w:rsidR="009C161A" w:rsidRPr="005F3DA8" w:rsidRDefault="009C161A" w:rsidP="009C161A">
      <w:pPr>
        <w:pStyle w:val="Overskrift2"/>
      </w:pPr>
      <w:bookmarkStart w:id="31" w:name="_Toc469405071"/>
      <w:r w:rsidRPr="005F3DA8">
        <w:t>Model validation</w:t>
      </w:r>
      <w:bookmarkEnd w:id="31"/>
    </w:p>
    <w:p w:rsidR="009C161A" w:rsidRPr="005F3DA8" w:rsidRDefault="009C161A" w:rsidP="003D1197"/>
    <w:p w:rsidR="009C161A" w:rsidRPr="005F3DA8" w:rsidRDefault="009C161A" w:rsidP="003D1197"/>
    <w:p w:rsidR="009C161A" w:rsidRPr="005F3DA8" w:rsidRDefault="009C161A" w:rsidP="009C161A">
      <w:pPr>
        <w:pStyle w:val="Overskrift2"/>
      </w:pPr>
      <w:bookmarkStart w:id="32" w:name="_Toc469405072"/>
      <w:r w:rsidRPr="005F3DA8">
        <w:t>Entity Framework</w:t>
      </w:r>
      <w:bookmarkEnd w:id="32"/>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B50C51" w:rsidRPr="005F3DA8" w:rsidRDefault="00B50C51" w:rsidP="003D1197"/>
    <w:p w:rsidR="009C161A" w:rsidRPr="005F3DA8" w:rsidRDefault="007032F9" w:rsidP="007032F9">
      <w:pPr>
        <w:pStyle w:val="Overskrift3"/>
      </w:pPr>
      <w:bookmarkStart w:id="33" w:name="_Toc469405073"/>
      <w:r w:rsidRPr="005F3DA8">
        <w:t>Database migration</w:t>
      </w:r>
      <w:bookmarkEnd w:id="33"/>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 xml:space="preserve">A migration file contains all the necessary commands to update a database with latest </w:t>
            </w:r>
            <w:r>
              <w:lastRenderedPageBreak/>
              <w:t>changes to the models, or to remove these changes form an updated database.</w:t>
            </w:r>
          </w:p>
        </w:tc>
      </w:tr>
      <w:tr w:rsidR="00634784" w:rsidTr="00634784">
        <w:tc>
          <w:tcPr>
            <w:tcW w:w="4151" w:type="dxa"/>
          </w:tcPr>
          <w:p w:rsidR="00634784" w:rsidRDefault="00634784" w:rsidP="003D1BA5">
            <w:r>
              <w:lastRenderedPageBreak/>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and then make sure to 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634784" w:rsidRPr="005F3DA8" w:rsidRDefault="00634784" w:rsidP="003D1BA5"/>
    <w:p w:rsidR="0055611C" w:rsidRPr="005F3DA8" w:rsidRDefault="00C6376D" w:rsidP="0055611C">
      <w:pPr>
        <w:pStyle w:val="Overskrift1"/>
      </w:pPr>
      <w:bookmarkStart w:id="34" w:name="_Toc469405074"/>
      <w:r w:rsidRPr="005F3DA8">
        <w:t>CONCLUSION</w:t>
      </w:r>
      <w:bookmarkEnd w:id="34"/>
    </w:p>
    <w:p w:rsidR="0055611C" w:rsidRPr="005F3DA8" w:rsidRDefault="0055611C" w:rsidP="003D1197"/>
    <w:sectPr w:rsidR="0055611C" w:rsidRPr="005F3DA8"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E5C" w:rsidRDefault="00717E5C" w:rsidP="00C6554A">
      <w:pPr>
        <w:spacing w:before="0" w:after="0" w:line="240" w:lineRule="auto"/>
      </w:pPr>
      <w:r>
        <w:separator/>
      </w:r>
    </w:p>
  </w:endnote>
  <w:endnote w:type="continuationSeparator" w:id="0">
    <w:p w:rsidR="00717E5C" w:rsidRDefault="00717E5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467900" w:rsidRPr="00467900">
          <w:rPr>
            <w:noProof/>
            <w:lang w:val="da-DK"/>
          </w:rPr>
          <w:t>10</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E5C" w:rsidRDefault="00717E5C" w:rsidP="00C6554A">
      <w:pPr>
        <w:spacing w:before="0" w:after="0" w:line="240" w:lineRule="auto"/>
      </w:pPr>
      <w:r>
        <w:separator/>
      </w:r>
    </w:p>
  </w:footnote>
  <w:footnote w:type="continuationSeparator" w:id="0">
    <w:p w:rsidR="00717E5C" w:rsidRDefault="00717E5C"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CFC"/>
    <w:rsid w:val="00035DB3"/>
    <w:rsid w:val="000654BB"/>
    <w:rsid w:val="00081A73"/>
    <w:rsid w:val="000B4E69"/>
    <w:rsid w:val="000C17FA"/>
    <w:rsid w:val="000C2DA9"/>
    <w:rsid w:val="00112978"/>
    <w:rsid w:val="0012682E"/>
    <w:rsid w:val="00130BBD"/>
    <w:rsid w:val="00133E0B"/>
    <w:rsid w:val="0014337C"/>
    <w:rsid w:val="001555C9"/>
    <w:rsid w:val="00166768"/>
    <w:rsid w:val="00166844"/>
    <w:rsid w:val="00172399"/>
    <w:rsid w:val="001B06D2"/>
    <w:rsid w:val="001D1967"/>
    <w:rsid w:val="001E73FE"/>
    <w:rsid w:val="0021254C"/>
    <w:rsid w:val="00212F38"/>
    <w:rsid w:val="002133ED"/>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27B28"/>
    <w:rsid w:val="004339F8"/>
    <w:rsid w:val="00455579"/>
    <w:rsid w:val="00455973"/>
    <w:rsid w:val="00455C9B"/>
    <w:rsid w:val="00467900"/>
    <w:rsid w:val="00480B29"/>
    <w:rsid w:val="00486BB6"/>
    <w:rsid w:val="004B7981"/>
    <w:rsid w:val="004C049F"/>
    <w:rsid w:val="004C0C25"/>
    <w:rsid w:val="004D2E66"/>
    <w:rsid w:val="004E3BBE"/>
    <w:rsid w:val="005000E2"/>
    <w:rsid w:val="005033D9"/>
    <w:rsid w:val="00510F12"/>
    <w:rsid w:val="00520964"/>
    <w:rsid w:val="0053138F"/>
    <w:rsid w:val="00553384"/>
    <w:rsid w:val="0055611C"/>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790D"/>
    <w:rsid w:val="00673A6E"/>
    <w:rsid w:val="0069693C"/>
    <w:rsid w:val="006A3CE7"/>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50C51"/>
    <w:rsid w:val="00B60BF3"/>
    <w:rsid w:val="00B818BE"/>
    <w:rsid w:val="00BD1054"/>
    <w:rsid w:val="00BD74D4"/>
    <w:rsid w:val="00BD7914"/>
    <w:rsid w:val="00BF1663"/>
    <w:rsid w:val="00C029F1"/>
    <w:rsid w:val="00C074FE"/>
    <w:rsid w:val="00C0782D"/>
    <w:rsid w:val="00C123A7"/>
    <w:rsid w:val="00C3003B"/>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EC869-5C15-4B5D-AD7D-B48114BD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3732</TotalTime>
  <Pages>14</Pages>
  <Words>2563</Words>
  <Characters>15638</Characters>
  <Application>Microsoft Office Word</Application>
  <DocSecurity>0</DocSecurity>
  <Lines>130</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190</cp:revision>
  <dcterms:created xsi:type="dcterms:W3CDTF">2016-12-05T20:12:00Z</dcterms:created>
  <dcterms:modified xsi:type="dcterms:W3CDTF">2016-12-16T10:32:00Z</dcterms:modified>
</cp:coreProperties>
</file>