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6D6ADC" w:rsidP="00C6554A">
      <w:pPr>
        <w:pStyle w:val="Titel"/>
      </w:pPr>
      <w:r>
        <w:t>BoardGameSleeves.com</w:t>
      </w:r>
    </w:p>
    <w:p w:rsidR="00C6554A" w:rsidRPr="00D5413C" w:rsidRDefault="007C21C6"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Default="00FC47BD">
          <w:pPr>
            <w:pStyle w:val="Overskrift"/>
          </w:pPr>
          <w:r>
            <w:t>Indholdsfortegnelse</w:t>
          </w:r>
        </w:p>
        <w:p w:rsidR="0063784F" w:rsidRDefault="00FC47BD">
          <w:pPr>
            <w:pStyle w:val="Indholdsfortegnelse1"/>
            <w:tabs>
              <w:tab w:val="right" w:leader="dot" w:pos="8636"/>
            </w:tabs>
            <w:rPr>
              <w:rFonts w:asciiTheme="minorHAnsi" w:eastAsiaTheme="minorEastAsia" w:hAnsiTheme="minorHAnsi"/>
              <w:noProof/>
              <w:color w:val="auto"/>
              <w:lang w:val="da-DK" w:eastAsia="da-DK"/>
            </w:rPr>
          </w:pPr>
          <w:r>
            <w:fldChar w:fldCharType="begin"/>
          </w:r>
          <w:r>
            <w:instrText xml:space="preserve"> TOC \o "1-3" \h \z \u </w:instrText>
          </w:r>
          <w:r>
            <w:fldChar w:fldCharType="separate"/>
          </w:r>
          <w:hyperlink w:anchor="_Toc469303257" w:history="1">
            <w:r w:rsidR="0063784F" w:rsidRPr="002A08DE">
              <w:rPr>
                <w:rStyle w:val="Hyperlink"/>
                <w:noProof/>
              </w:rPr>
              <w:t>INTRODUCTION</w:t>
            </w:r>
            <w:r w:rsidR="0063784F">
              <w:rPr>
                <w:noProof/>
                <w:webHidden/>
              </w:rPr>
              <w:tab/>
            </w:r>
            <w:r w:rsidR="0063784F">
              <w:rPr>
                <w:noProof/>
                <w:webHidden/>
              </w:rPr>
              <w:fldChar w:fldCharType="begin"/>
            </w:r>
            <w:r w:rsidR="0063784F">
              <w:rPr>
                <w:noProof/>
                <w:webHidden/>
              </w:rPr>
              <w:instrText xml:space="preserve"> PAGEREF _Toc469303257 \h </w:instrText>
            </w:r>
            <w:r w:rsidR="0063784F">
              <w:rPr>
                <w:noProof/>
                <w:webHidden/>
              </w:rPr>
            </w:r>
            <w:r w:rsidR="0063784F">
              <w:rPr>
                <w:noProof/>
                <w:webHidden/>
              </w:rPr>
              <w:fldChar w:fldCharType="separate"/>
            </w:r>
            <w:r w:rsidR="0063784F">
              <w:rPr>
                <w:noProof/>
                <w:webHidden/>
              </w:rPr>
              <w:t>1</w:t>
            </w:r>
            <w:r w:rsidR="0063784F">
              <w:rPr>
                <w:noProof/>
                <w:webHidden/>
              </w:rPr>
              <w:fldChar w:fldCharType="end"/>
            </w:r>
          </w:hyperlink>
        </w:p>
        <w:p w:rsidR="0063784F" w:rsidRDefault="007C21C6">
          <w:pPr>
            <w:pStyle w:val="Indholdsfortegnelse1"/>
            <w:tabs>
              <w:tab w:val="right" w:leader="dot" w:pos="8636"/>
            </w:tabs>
            <w:rPr>
              <w:rFonts w:asciiTheme="minorHAnsi" w:eastAsiaTheme="minorEastAsia" w:hAnsiTheme="minorHAnsi"/>
              <w:noProof/>
              <w:color w:val="auto"/>
              <w:lang w:val="da-DK" w:eastAsia="da-DK"/>
            </w:rPr>
          </w:pPr>
          <w:hyperlink w:anchor="_Toc469303258" w:history="1">
            <w:r w:rsidR="0063784F" w:rsidRPr="002A08DE">
              <w:rPr>
                <w:rStyle w:val="Hyperlink"/>
                <w:noProof/>
              </w:rPr>
              <w:t>ASP.NET MVC</w:t>
            </w:r>
            <w:r w:rsidR="0063784F">
              <w:rPr>
                <w:noProof/>
                <w:webHidden/>
              </w:rPr>
              <w:tab/>
            </w:r>
            <w:r w:rsidR="0063784F">
              <w:rPr>
                <w:noProof/>
                <w:webHidden/>
              </w:rPr>
              <w:fldChar w:fldCharType="begin"/>
            </w:r>
            <w:r w:rsidR="0063784F">
              <w:rPr>
                <w:noProof/>
                <w:webHidden/>
              </w:rPr>
              <w:instrText xml:space="preserve"> PAGEREF _Toc469303258 \h </w:instrText>
            </w:r>
            <w:r w:rsidR="0063784F">
              <w:rPr>
                <w:noProof/>
                <w:webHidden/>
              </w:rPr>
            </w:r>
            <w:r w:rsidR="0063784F">
              <w:rPr>
                <w:noProof/>
                <w:webHidden/>
              </w:rPr>
              <w:fldChar w:fldCharType="separate"/>
            </w:r>
            <w:r w:rsidR="0063784F">
              <w:rPr>
                <w:noProof/>
                <w:webHidden/>
              </w:rPr>
              <w:t>1</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59" w:history="1">
            <w:r w:rsidR="0063784F" w:rsidRPr="002A08DE">
              <w:rPr>
                <w:rStyle w:val="Hyperlink"/>
                <w:noProof/>
                <w:lang w:val="da-DK"/>
              </w:rPr>
              <w:t>Architecture</w:t>
            </w:r>
            <w:r w:rsidR="0063784F">
              <w:rPr>
                <w:noProof/>
                <w:webHidden/>
              </w:rPr>
              <w:tab/>
            </w:r>
            <w:r w:rsidR="0063784F">
              <w:rPr>
                <w:noProof/>
                <w:webHidden/>
              </w:rPr>
              <w:fldChar w:fldCharType="begin"/>
            </w:r>
            <w:r w:rsidR="0063784F">
              <w:rPr>
                <w:noProof/>
                <w:webHidden/>
              </w:rPr>
              <w:instrText xml:space="preserve"> PAGEREF _Toc469303259 \h </w:instrText>
            </w:r>
            <w:r w:rsidR="0063784F">
              <w:rPr>
                <w:noProof/>
                <w:webHidden/>
              </w:rPr>
            </w:r>
            <w:r w:rsidR="0063784F">
              <w:rPr>
                <w:noProof/>
                <w:webHidden/>
              </w:rPr>
              <w:fldChar w:fldCharType="separate"/>
            </w:r>
            <w:r w:rsidR="0063784F">
              <w:rPr>
                <w:noProof/>
                <w:webHidden/>
              </w:rPr>
              <w:t>1</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60" w:history="1">
            <w:r w:rsidR="0063784F" w:rsidRPr="002A08DE">
              <w:rPr>
                <w:rStyle w:val="Hyperlink"/>
                <w:noProof/>
              </w:rPr>
              <w:t>Asp.Net MVC Components</w:t>
            </w:r>
            <w:r w:rsidR="0063784F">
              <w:rPr>
                <w:noProof/>
                <w:webHidden/>
              </w:rPr>
              <w:tab/>
            </w:r>
            <w:r w:rsidR="0063784F">
              <w:rPr>
                <w:noProof/>
                <w:webHidden/>
              </w:rPr>
              <w:fldChar w:fldCharType="begin"/>
            </w:r>
            <w:r w:rsidR="0063784F">
              <w:rPr>
                <w:noProof/>
                <w:webHidden/>
              </w:rPr>
              <w:instrText xml:space="preserve"> PAGEREF _Toc469303260 \h </w:instrText>
            </w:r>
            <w:r w:rsidR="0063784F">
              <w:rPr>
                <w:noProof/>
                <w:webHidden/>
              </w:rPr>
            </w:r>
            <w:r w:rsidR="0063784F">
              <w:rPr>
                <w:noProof/>
                <w:webHidden/>
              </w:rPr>
              <w:fldChar w:fldCharType="separate"/>
            </w:r>
            <w:r w:rsidR="0063784F">
              <w:rPr>
                <w:noProof/>
                <w:webHidden/>
              </w:rPr>
              <w:t>2</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61" w:history="1">
            <w:r w:rsidR="0063784F" w:rsidRPr="002A08DE">
              <w:rPr>
                <w:rStyle w:val="Hyperlink"/>
                <w:noProof/>
              </w:rPr>
              <w:t>Conventions</w:t>
            </w:r>
            <w:r w:rsidR="0063784F">
              <w:rPr>
                <w:noProof/>
                <w:webHidden/>
              </w:rPr>
              <w:tab/>
            </w:r>
            <w:r w:rsidR="0063784F">
              <w:rPr>
                <w:noProof/>
                <w:webHidden/>
              </w:rPr>
              <w:fldChar w:fldCharType="begin"/>
            </w:r>
            <w:r w:rsidR="0063784F">
              <w:rPr>
                <w:noProof/>
                <w:webHidden/>
              </w:rPr>
              <w:instrText xml:space="preserve"> PAGEREF _Toc469303261 \h </w:instrText>
            </w:r>
            <w:r w:rsidR="0063784F">
              <w:rPr>
                <w:noProof/>
                <w:webHidden/>
              </w:rPr>
            </w:r>
            <w:r w:rsidR="0063784F">
              <w:rPr>
                <w:noProof/>
                <w:webHidden/>
              </w:rPr>
              <w:fldChar w:fldCharType="separate"/>
            </w:r>
            <w:r w:rsidR="0063784F">
              <w:rPr>
                <w:noProof/>
                <w:webHidden/>
              </w:rPr>
              <w:t>4</w:t>
            </w:r>
            <w:r w:rsidR="0063784F">
              <w:rPr>
                <w:noProof/>
                <w:webHidden/>
              </w:rPr>
              <w:fldChar w:fldCharType="end"/>
            </w:r>
          </w:hyperlink>
        </w:p>
        <w:p w:rsidR="0063784F" w:rsidRDefault="007C21C6">
          <w:pPr>
            <w:pStyle w:val="Indholdsfortegnelse1"/>
            <w:tabs>
              <w:tab w:val="right" w:leader="dot" w:pos="8636"/>
            </w:tabs>
            <w:rPr>
              <w:rFonts w:asciiTheme="minorHAnsi" w:eastAsiaTheme="minorEastAsia" w:hAnsiTheme="minorHAnsi"/>
              <w:noProof/>
              <w:color w:val="auto"/>
              <w:lang w:val="da-DK" w:eastAsia="da-DK"/>
            </w:rPr>
          </w:pPr>
          <w:hyperlink w:anchor="_Toc469303262" w:history="1">
            <w:r w:rsidR="0063784F" w:rsidRPr="002A08DE">
              <w:rPr>
                <w:rStyle w:val="Hyperlink"/>
                <w:noProof/>
              </w:rPr>
              <w:t>IMPLEMENTATION</w:t>
            </w:r>
            <w:r w:rsidR="0063784F">
              <w:rPr>
                <w:noProof/>
                <w:webHidden/>
              </w:rPr>
              <w:tab/>
            </w:r>
            <w:r w:rsidR="0063784F">
              <w:rPr>
                <w:noProof/>
                <w:webHidden/>
              </w:rPr>
              <w:fldChar w:fldCharType="begin"/>
            </w:r>
            <w:r w:rsidR="0063784F">
              <w:rPr>
                <w:noProof/>
                <w:webHidden/>
              </w:rPr>
              <w:instrText xml:space="preserve"> PAGEREF _Toc469303262 \h </w:instrText>
            </w:r>
            <w:r w:rsidR="0063784F">
              <w:rPr>
                <w:noProof/>
                <w:webHidden/>
              </w:rPr>
            </w:r>
            <w:r w:rsidR="0063784F">
              <w:rPr>
                <w:noProof/>
                <w:webHidden/>
              </w:rPr>
              <w:fldChar w:fldCharType="separate"/>
            </w:r>
            <w:r w:rsidR="0063784F">
              <w:rPr>
                <w:noProof/>
                <w:webHidden/>
              </w:rPr>
              <w:t>5</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63" w:history="1">
            <w:r w:rsidR="0063784F" w:rsidRPr="002A08DE">
              <w:rPr>
                <w:rStyle w:val="Hyperlink"/>
                <w:noProof/>
              </w:rPr>
              <w:t>Page layout</w:t>
            </w:r>
            <w:r w:rsidR="0063784F">
              <w:rPr>
                <w:noProof/>
                <w:webHidden/>
              </w:rPr>
              <w:tab/>
            </w:r>
            <w:r w:rsidR="0063784F">
              <w:rPr>
                <w:noProof/>
                <w:webHidden/>
              </w:rPr>
              <w:fldChar w:fldCharType="begin"/>
            </w:r>
            <w:r w:rsidR="0063784F">
              <w:rPr>
                <w:noProof/>
                <w:webHidden/>
              </w:rPr>
              <w:instrText xml:space="preserve"> PAGEREF _Toc469303263 \h </w:instrText>
            </w:r>
            <w:r w:rsidR="0063784F">
              <w:rPr>
                <w:noProof/>
                <w:webHidden/>
              </w:rPr>
            </w:r>
            <w:r w:rsidR="0063784F">
              <w:rPr>
                <w:noProof/>
                <w:webHidden/>
              </w:rPr>
              <w:fldChar w:fldCharType="separate"/>
            </w:r>
            <w:r w:rsidR="0063784F">
              <w:rPr>
                <w:noProof/>
                <w:webHidden/>
              </w:rPr>
              <w:t>5</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64" w:history="1">
            <w:r w:rsidR="0063784F" w:rsidRPr="002A08DE">
              <w:rPr>
                <w:rStyle w:val="Hyperlink"/>
                <w:noProof/>
              </w:rPr>
              <w:t>Sketches</w:t>
            </w:r>
            <w:r w:rsidR="0063784F">
              <w:rPr>
                <w:noProof/>
                <w:webHidden/>
              </w:rPr>
              <w:tab/>
            </w:r>
            <w:r w:rsidR="0063784F">
              <w:rPr>
                <w:noProof/>
                <w:webHidden/>
              </w:rPr>
              <w:fldChar w:fldCharType="begin"/>
            </w:r>
            <w:r w:rsidR="0063784F">
              <w:rPr>
                <w:noProof/>
                <w:webHidden/>
              </w:rPr>
              <w:instrText xml:space="preserve"> PAGEREF _Toc469303264 \h </w:instrText>
            </w:r>
            <w:r w:rsidR="0063784F">
              <w:rPr>
                <w:noProof/>
                <w:webHidden/>
              </w:rPr>
            </w:r>
            <w:r w:rsidR="0063784F">
              <w:rPr>
                <w:noProof/>
                <w:webHidden/>
              </w:rPr>
              <w:fldChar w:fldCharType="separate"/>
            </w:r>
            <w:r w:rsidR="0063784F">
              <w:rPr>
                <w:noProof/>
                <w:webHidden/>
              </w:rPr>
              <w:t>5</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65" w:history="1">
            <w:r w:rsidR="0063784F" w:rsidRPr="002A08DE">
              <w:rPr>
                <w:rStyle w:val="Hyperlink"/>
                <w:noProof/>
              </w:rPr>
              <w:t>List Sleeves View</w:t>
            </w:r>
            <w:r w:rsidR="0063784F">
              <w:rPr>
                <w:noProof/>
                <w:webHidden/>
              </w:rPr>
              <w:tab/>
            </w:r>
            <w:r w:rsidR="0063784F">
              <w:rPr>
                <w:noProof/>
                <w:webHidden/>
              </w:rPr>
              <w:fldChar w:fldCharType="begin"/>
            </w:r>
            <w:r w:rsidR="0063784F">
              <w:rPr>
                <w:noProof/>
                <w:webHidden/>
              </w:rPr>
              <w:instrText xml:space="preserve"> PAGEREF _Toc469303265 \h </w:instrText>
            </w:r>
            <w:r w:rsidR="0063784F">
              <w:rPr>
                <w:noProof/>
                <w:webHidden/>
              </w:rPr>
            </w:r>
            <w:r w:rsidR="0063784F">
              <w:rPr>
                <w:noProof/>
                <w:webHidden/>
              </w:rPr>
              <w:fldChar w:fldCharType="separate"/>
            </w:r>
            <w:r w:rsidR="0063784F">
              <w:rPr>
                <w:noProof/>
                <w:webHidden/>
              </w:rPr>
              <w:t>6</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66" w:history="1">
            <w:r w:rsidR="0063784F" w:rsidRPr="002A08DE">
              <w:rPr>
                <w:rStyle w:val="Hyperlink"/>
                <w:noProof/>
              </w:rPr>
              <w:t>Cart Information</w:t>
            </w:r>
            <w:r w:rsidR="0063784F">
              <w:rPr>
                <w:noProof/>
                <w:webHidden/>
              </w:rPr>
              <w:tab/>
            </w:r>
            <w:r w:rsidR="0063784F">
              <w:rPr>
                <w:noProof/>
                <w:webHidden/>
              </w:rPr>
              <w:fldChar w:fldCharType="begin"/>
            </w:r>
            <w:r w:rsidR="0063784F">
              <w:rPr>
                <w:noProof/>
                <w:webHidden/>
              </w:rPr>
              <w:instrText xml:space="preserve"> PAGEREF _Toc469303266 \h </w:instrText>
            </w:r>
            <w:r w:rsidR="0063784F">
              <w:rPr>
                <w:noProof/>
                <w:webHidden/>
              </w:rPr>
            </w:r>
            <w:r w:rsidR="0063784F">
              <w:rPr>
                <w:noProof/>
                <w:webHidden/>
              </w:rPr>
              <w:fldChar w:fldCharType="separate"/>
            </w:r>
            <w:r w:rsidR="0063784F">
              <w:rPr>
                <w:noProof/>
                <w:webHidden/>
              </w:rPr>
              <w:t>6</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67" w:history="1">
            <w:r w:rsidR="0063784F" w:rsidRPr="002A08DE">
              <w:rPr>
                <w:rStyle w:val="Hyperlink"/>
                <w:noProof/>
              </w:rPr>
              <w:t>Checkout View</w:t>
            </w:r>
            <w:r w:rsidR="0063784F">
              <w:rPr>
                <w:noProof/>
                <w:webHidden/>
              </w:rPr>
              <w:tab/>
            </w:r>
            <w:r w:rsidR="0063784F">
              <w:rPr>
                <w:noProof/>
                <w:webHidden/>
              </w:rPr>
              <w:fldChar w:fldCharType="begin"/>
            </w:r>
            <w:r w:rsidR="0063784F">
              <w:rPr>
                <w:noProof/>
                <w:webHidden/>
              </w:rPr>
              <w:instrText xml:space="preserve"> PAGEREF _Toc469303267 \h </w:instrText>
            </w:r>
            <w:r w:rsidR="0063784F">
              <w:rPr>
                <w:noProof/>
                <w:webHidden/>
              </w:rPr>
            </w:r>
            <w:r w:rsidR="0063784F">
              <w:rPr>
                <w:noProof/>
                <w:webHidden/>
              </w:rPr>
              <w:fldChar w:fldCharType="separate"/>
            </w:r>
            <w:r w:rsidR="0063784F">
              <w:rPr>
                <w:noProof/>
                <w:webHidden/>
              </w:rPr>
              <w:t>7</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68" w:history="1">
            <w:r w:rsidR="0063784F" w:rsidRPr="002A08DE">
              <w:rPr>
                <w:rStyle w:val="Hyperlink"/>
                <w:noProof/>
              </w:rPr>
              <w:t>Uml Diagrams</w:t>
            </w:r>
            <w:r w:rsidR="0063784F">
              <w:rPr>
                <w:noProof/>
                <w:webHidden/>
              </w:rPr>
              <w:tab/>
            </w:r>
            <w:r w:rsidR="0063784F">
              <w:rPr>
                <w:noProof/>
                <w:webHidden/>
              </w:rPr>
              <w:fldChar w:fldCharType="begin"/>
            </w:r>
            <w:r w:rsidR="0063784F">
              <w:rPr>
                <w:noProof/>
                <w:webHidden/>
              </w:rPr>
              <w:instrText xml:space="preserve"> PAGEREF _Toc469303268 \h </w:instrText>
            </w:r>
            <w:r w:rsidR="0063784F">
              <w:rPr>
                <w:noProof/>
                <w:webHidden/>
              </w:rPr>
            </w:r>
            <w:r w:rsidR="0063784F">
              <w:rPr>
                <w:noProof/>
                <w:webHidden/>
              </w:rPr>
              <w:fldChar w:fldCharType="separate"/>
            </w:r>
            <w:r w:rsidR="0063784F">
              <w:rPr>
                <w:noProof/>
                <w:webHidden/>
              </w:rPr>
              <w:t>9</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69" w:history="1">
            <w:r w:rsidR="0063784F" w:rsidRPr="002A08DE">
              <w:rPr>
                <w:rStyle w:val="Hyperlink"/>
                <w:noProof/>
              </w:rPr>
              <w:t>Domain Model</w:t>
            </w:r>
            <w:r w:rsidR="0063784F">
              <w:rPr>
                <w:noProof/>
                <w:webHidden/>
              </w:rPr>
              <w:tab/>
            </w:r>
            <w:r w:rsidR="0063784F">
              <w:rPr>
                <w:noProof/>
                <w:webHidden/>
              </w:rPr>
              <w:fldChar w:fldCharType="begin"/>
            </w:r>
            <w:r w:rsidR="0063784F">
              <w:rPr>
                <w:noProof/>
                <w:webHidden/>
              </w:rPr>
              <w:instrText xml:space="preserve"> PAGEREF _Toc469303269 \h </w:instrText>
            </w:r>
            <w:r w:rsidR="0063784F">
              <w:rPr>
                <w:noProof/>
                <w:webHidden/>
              </w:rPr>
            </w:r>
            <w:r w:rsidR="0063784F">
              <w:rPr>
                <w:noProof/>
                <w:webHidden/>
              </w:rPr>
              <w:fldChar w:fldCharType="separate"/>
            </w:r>
            <w:r w:rsidR="0063784F">
              <w:rPr>
                <w:noProof/>
                <w:webHidden/>
              </w:rPr>
              <w:t>9</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70" w:history="1">
            <w:r w:rsidR="0063784F" w:rsidRPr="002A08DE">
              <w:rPr>
                <w:rStyle w:val="Hyperlink"/>
                <w:noProof/>
              </w:rPr>
              <w:t>Mapping between controllers and views</w:t>
            </w:r>
            <w:r w:rsidR="0063784F">
              <w:rPr>
                <w:noProof/>
                <w:webHidden/>
              </w:rPr>
              <w:tab/>
            </w:r>
            <w:r w:rsidR="0063784F">
              <w:rPr>
                <w:noProof/>
                <w:webHidden/>
              </w:rPr>
              <w:fldChar w:fldCharType="begin"/>
            </w:r>
            <w:r w:rsidR="0063784F">
              <w:rPr>
                <w:noProof/>
                <w:webHidden/>
              </w:rPr>
              <w:instrText xml:space="preserve"> PAGEREF _Toc469303270 \h </w:instrText>
            </w:r>
            <w:r w:rsidR="0063784F">
              <w:rPr>
                <w:noProof/>
                <w:webHidden/>
              </w:rPr>
            </w:r>
            <w:r w:rsidR="0063784F">
              <w:rPr>
                <w:noProof/>
                <w:webHidden/>
              </w:rPr>
              <w:fldChar w:fldCharType="separate"/>
            </w:r>
            <w:r w:rsidR="0063784F">
              <w:rPr>
                <w:noProof/>
                <w:webHidden/>
              </w:rPr>
              <w:t>9</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71" w:history="1">
            <w:r w:rsidR="0063784F" w:rsidRPr="002A08DE">
              <w:rPr>
                <w:rStyle w:val="Hyperlink"/>
                <w:noProof/>
              </w:rPr>
              <w:t>Layout and Views</w:t>
            </w:r>
            <w:r w:rsidR="0063784F">
              <w:rPr>
                <w:noProof/>
                <w:webHidden/>
              </w:rPr>
              <w:tab/>
            </w:r>
            <w:r w:rsidR="0063784F">
              <w:rPr>
                <w:noProof/>
                <w:webHidden/>
              </w:rPr>
              <w:fldChar w:fldCharType="begin"/>
            </w:r>
            <w:r w:rsidR="0063784F">
              <w:rPr>
                <w:noProof/>
                <w:webHidden/>
              </w:rPr>
              <w:instrText xml:space="preserve"> PAGEREF _Toc469303271 \h </w:instrText>
            </w:r>
            <w:r w:rsidR="0063784F">
              <w:rPr>
                <w:noProof/>
                <w:webHidden/>
              </w:rPr>
            </w:r>
            <w:r w:rsidR="0063784F">
              <w:rPr>
                <w:noProof/>
                <w:webHidden/>
              </w:rPr>
              <w:fldChar w:fldCharType="separate"/>
            </w:r>
            <w:r w:rsidR="0063784F">
              <w:rPr>
                <w:noProof/>
                <w:webHidden/>
              </w:rPr>
              <w:t>9</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72" w:history="1">
            <w:r w:rsidR="0063784F" w:rsidRPr="002A08DE">
              <w:rPr>
                <w:rStyle w:val="Hyperlink"/>
                <w:noProof/>
              </w:rPr>
              <w:t>Model validation</w:t>
            </w:r>
            <w:r w:rsidR="0063784F">
              <w:rPr>
                <w:noProof/>
                <w:webHidden/>
              </w:rPr>
              <w:tab/>
            </w:r>
            <w:r w:rsidR="0063784F">
              <w:rPr>
                <w:noProof/>
                <w:webHidden/>
              </w:rPr>
              <w:fldChar w:fldCharType="begin"/>
            </w:r>
            <w:r w:rsidR="0063784F">
              <w:rPr>
                <w:noProof/>
                <w:webHidden/>
              </w:rPr>
              <w:instrText xml:space="preserve"> PAGEREF _Toc469303272 \h </w:instrText>
            </w:r>
            <w:r w:rsidR="0063784F">
              <w:rPr>
                <w:noProof/>
                <w:webHidden/>
              </w:rPr>
            </w:r>
            <w:r w:rsidR="0063784F">
              <w:rPr>
                <w:noProof/>
                <w:webHidden/>
              </w:rPr>
              <w:fldChar w:fldCharType="separate"/>
            </w:r>
            <w:r w:rsidR="0063784F">
              <w:rPr>
                <w:noProof/>
                <w:webHidden/>
              </w:rPr>
              <w:t>9</w:t>
            </w:r>
            <w:r w:rsidR="0063784F">
              <w:rPr>
                <w:noProof/>
                <w:webHidden/>
              </w:rPr>
              <w:fldChar w:fldCharType="end"/>
            </w:r>
          </w:hyperlink>
        </w:p>
        <w:p w:rsidR="0063784F" w:rsidRDefault="007C21C6">
          <w:pPr>
            <w:pStyle w:val="Indholdsfortegnelse2"/>
            <w:tabs>
              <w:tab w:val="right" w:leader="dot" w:pos="8636"/>
            </w:tabs>
            <w:rPr>
              <w:rFonts w:asciiTheme="minorHAnsi" w:eastAsiaTheme="minorEastAsia" w:hAnsiTheme="minorHAnsi"/>
              <w:noProof/>
              <w:color w:val="auto"/>
              <w:lang w:val="da-DK" w:eastAsia="da-DK"/>
            </w:rPr>
          </w:pPr>
          <w:hyperlink w:anchor="_Toc469303273" w:history="1">
            <w:r w:rsidR="0063784F" w:rsidRPr="002A08DE">
              <w:rPr>
                <w:rStyle w:val="Hyperlink"/>
                <w:noProof/>
              </w:rPr>
              <w:t>Entity Framework</w:t>
            </w:r>
            <w:r w:rsidR="0063784F">
              <w:rPr>
                <w:noProof/>
                <w:webHidden/>
              </w:rPr>
              <w:tab/>
            </w:r>
            <w:r w:rsidR="0063784F">
              <w:rPr>
                <w:noProof/>
                <w:webHidden/>
              </w:rPr>
              <w:fldChar w:fldCharType="begin"/>
            </w:r>
            <w:r w:rsidR="0063784F">
              <w:rPr>
                <w:noProof/>
                <w:webHidden/>
              </w:rPr>
              <w:instrText xml:space="preserve"> PAGEREF _Toc469303273 \h </w:instrText>
            </w:r>
            <w:r w:rsidR="0063784F">
              <w:rPr>
                <w:noProof/>
                <w:webHidden/>
              </w:rPr>
            </w:r>
            <w:r w:rsidR="0063784F">
              <w:rPr>
                <w:noProof/>
                <w:webHidden/>
              </w:rPr>
              <w:fldChar w:fldCharType="separate"/>
            </w:r>
            <w:r w:rsidR="0063784F">
              <w:rPr>
                <w:noProof/>
                <w:webHidden/>
              </w:rPr>
              <w:t>10</w:t>
            </w:r>
            <w:r w:rsidR="0063784F">
              <w:rPr>
                <w:noProof/>
                <w:webHidden/>
              </w:rPr>
              <w:fldChar w:fldCharType="end"/>
            </w:r>
          </w:hyperlink>
        </w:p>
        <w:p w:rsidR="0063784F" w:rsidRDefault="007C21C6">
          <w:pPr>
            <w:pStyle w:val="Indholdsfortegnelse3"/>
            <w:tabs>
              <w:tab w:val="right" w:leader="dot" w:pos="8636"/>
            </w:tabs>
            <w:rPr>
              <w:rFonts w:asciiTheme="minorHAnsi" w:eastAsiaTheme="minorEastAsia" w:hAnsiTheme="minorHAnsi"/>
              <w:noProof/>
              <w:color w:val="auto"/>
              <w:lang w:val="da-DK" w:eastAsia="da-DK"/>
            </w:rPr>
          </w:pPr>
          <w:hyperlink w:anchor="_Toc469303274" w:history="1">
            <w:r w:rsidR="0063784F" w:rsidRPr="002A08DE">
              <w:rPr>
                <w:rStyle w:val="Hyperlink"/>
                <w:noProof/>
              </w:rPr>
              <w:t>Database migration</w:t>
            </w:r>
            <w:r w:rsidR="0063784F">
              <w:rPr>
                <w:noProof/>
                <w:webHidden/>
              </w:rPr>
              <w:tab/>
            </w:r>
            <w:r w:rsidR="0063784F">
              <w:rPr>
                <w:noProof/>
                <w:webHidden/>
              </w:rPr>
              <w:fldChar w:fldCharType="begin"/>
            </w:r>
            <w:r w:rsidR="0063784F">
              <w:rPr>
                <w:noProof/>
                <w:webHidden/>
              </w:rPr>
              <w:instrText xml:space="preserve"> PAGEREF _Toc469303274 \h </w:instrText>
            </w:r>
            <w:r w:rsidR="0063784F">
              <w:rPr>
                <w:noProof/>
                <w:webHidden/>
              </w:rPr>
            </w:r>
            <w:r w:rsidR="0063784F">
              <w:rPr>
                <w:noProof/>
                <w:webHidden/>
              </w:rPr>
              <w:fldChar w:fldCharType="separate"/>
            </w:r>
            <w:r w:rsidR="0063784F">
              <w:rPr>
                <w:noProof/>
                <w:webHidden/>
              </w:rPr>
              <w:t>10</w:t>
            </w:r>
            <w:r w:rsidR="0063784F">
              <w:rPr>
                <w:noProof/>
                <w:webHidden/>
              </w:rPr>
              <w:fldChar w:fldCharType="end"/>
            </w:r>
          </w:hyperlink>
        </w:p>
        <w:p w:rsidR="0063784F" w:rsidRDefault="007C21C6">
          <w:pPr>
            <w:pStyle w:val="Indholdsfortegnelse1"/>
            <w:tabs>
              <w:tab w:val="right" w:leader="dot" w:pos="8636"/>
            </w:tabs>
            <w:rPr>
              <w:rFonts w:asciiTheme="minorHAnsi" w:eastAsiaTheme="minorEastAsia" w:hAnsiTheme="minorHAnsi"/>
              <w:noProof/>
              <w:color w:val="auto"/>
              <w:lang w:val="da-DK" w:eastAsia="da-DK"/>
            </w:rPr>
          </w:pPr>
          <w:hyperlink w:anchor="_Toc469303275" w:history="1">
            <w:r w:rsidR="0063784F" w:rsidRPr="002A08DE">
              <w:rPr>
                <w:rStyle w:val="Hyperlink"/>
                <w:noProof/>
              </w:rPr>
              <w:t>CONCLUSION</w:t>
            </w:r>
            <w:r w:rsidR="0063784F">
              <w:rPr>
                <w:noProof/>
                <w:webHidden/>
              </w:rPr>
              <w:tab/>
            </w:r>
            <w:r w:rsidR="0063784F">
              <w:rPr>
                <w:noProof/>
                <w:webHidden/>
              </w:rPr>
              <w:fldChar w:fldCharType="begin"/>
            </w:r>
            <w:r w:rsidR="0063784F">
              <w:rPr>
                <w:noProof/>
                <w:webHidden/>
              </w:rPr>
              <w:instrText xml:space="preserve"> PAGEREF _Toc469303275 \h </w:instrText>
            </w:r>
            <w:r w:rsidR="0063784F">
              <w:rPr>
                <w:noProof/>
                <w:webHidden/>
              </w:rPr>
            </w:r>
            <w:r w:rsidR="0063784F">
              <w:rPr>
                <w:noProof/>
                <w:webHidden/>
              </w:rPr>
              <w:fldChar w:fldCharType="separate"/>
            </w:r>
            <w:r w:rsidR="0063784F">
              <w:rPr>
                <w:noProof/>
                <w:webHidden/>
              </w:rPr>
              <w:t>10</w:t>
            </w:r>
            <w:r w:rsidR="0063784F">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Overskrift2"/>
        <w:sectPr w:rsidR="00FC47BD" w:rsidSect="00FC47BD">
          <w:footerReference w:type="default" r:id="rId9"/>
          <w:footerReference w:type="first" r:id="rId10"/>
          <w:pgSz w:w="12240" w:h="15840"/>
          <w:pgMar w:top="1729" w:right="1797" w:bottom="1440" w:left="1797" w:header="720" w:footer="720" w:gutter="0"/>
          <w:pgNumType w:start="0"/>
          <w:cols w:space="720"/>
          <w:titlePg/>
          <w:docGrid w:linePitch="360"/>
        </w:sectPr>
      </w:pPr>
    </w:p>
    <w:p w:rsidR="00C6554A" w:rsidRDefault="00E20DE8" w:rsidP="00E66F0B">
      <w:pPr>
        <w:pStyle w:val="Overskrift1"/>
      </w:pPr>
      <w:bookmarkStart w:id="5" w:name="_Toc469303257"/>
      <w:r>
        <w:lastRenderedPageBreak/>
        <w:t>INTRODUCTION</w:t>
      </w:r>
      <w:bookmarkEnd w:id="5"/>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the components and conventions that ASP.NET MVC is built upon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Overskrift1"/>
      </w:pPr>
      <w:bookmarkStart w:id="6" w:name="_Toc469303258"/>
      <w:r>
        <w:t>ASP.NET MVC</w:t>
      </w:r>
      <w:bookmarkEnd w:id="6"/>
    </w:p>
    <w:p w:rsidR="00E20DE8" w:rsidRDefault="00E20DE8" w:rsidP="00E20DE8">
      <w:r>
        <w:t xml:space="preserve">As mentioned in the introduction </w:t>
      </w:r>
      <w:r w:rsidR="00657DAE">
        <w:t xml:space="preserve">we will use the ASP.NET MVC framework to create the Boardgamesleeves.com </w:t>
      </w:r>
      <w:r>
        <w:t xml:space="preserve">website. </w:t>
      </w:r>
      <w:r w:rsidR="003E6F52">
        <w:t>In the following sections</w:t>
      </w:r>
      <w:r w:rsidR="00CE69BC">
        <w:t>,</w:t>
      </w:r>
      <w:r w:rsidR="003E6F52">
        <w:t xml:space="preserve"> we will describe the components that comprise the framework and some conventions that the framework builds upon.</w:t>
      </w:r>
    </w:p>
    <w:p w:rsidR="004B7981" w:rsidRPr="004B7981" w:rsidRDefault="004B7981" w:rsidP="004B7981">
      <w:pPr>
        <w:pStyle w:val="Overskrift2"/>
        <w:rPr>
          <w:lang w:val="da-DK"/>
        </w:rPr>
      </w:pPr>
      <w:bookmarkStart w:id="7" w:name="_Toc469303259"/>
      <w:r w:rsidRPr="004B7981">
        <w:rPr>
          <w:lang w:val="da-DK"/>
        </w:rPr>
        <w:t>Architecture</w:t>
      </w:r>
      <w:bookmarkEnd w:id="7"/>
    </w:p>
    <w:p w:rsidR="004B7981" w:rsidRPr="004C0C25" w:rsidRDefault="004C0C25" w:rsidP="004C0C25">
      <w:r w:rsidRPr="004B7981">
        <w:t>ASP.NET MVC is built upon</w:t>
      </w:r>
      <w:r w:rsidR="00AC59A9">
        <w:t xml:space="preserve"> an architecture that </w:t>
      </w:r>
      <w:r w:rsidR="004B7981" w:rsidRPr="004B7981">
        <w:t xml:space="preserve">is created to help structuring the code being developed as well as support the DRY principal. </w:t>
      </w:r>
      <w:r w:rsidR="0093574E">
        <w:t>The architecture</w:t>
      </w:r>
      <w:r>
        <w:t xml:space="preserve"> is </w:t>
      </w:r>
      <w:r w:rsidR="0053138F">
        <w:t xml:space="preserve">using </w:t>
      </w:r>
      <w:r>
        <w:t>“convention above configuration” which means that it is using conventions for the folder structure and naming of the different components.</w:t>
      </w:r>
      <w:r w:rsidR="004B7981" w:rsidRPr="004C0C25">
        <w:t xml:space="preserve"> </w:t>
      </w:r>
    </w:p>
    <w:p w:rsidR="004B7981" w:rsidRPr="00606D46" w:rsidRDefault="004C0C25" w:rsidP="004B7981">
      <w:r w:rsidRPr="00606D46">
        <w:t xml:space="preserve">An MVC </w:t>
      </w:r>
      <w:r w:rsidR="00606D46" w:rsidRPr="00606D46">
        <w:t>website</w:t>
      </w:r>
      <w:r w:rsidRPr="00606D46">
        <w:t xml:space="preserve"> consists of 3 fundamental components:</w:t>
      </w:r>
    </w:p>
    <w:p w:rsidR="004C0C25" w:rsidRDefault="004C0C25" w:rsidP="004C0C25">
      <w:pPr>
        <w:pStyle w:val="Listeafsnit"/>
        <w:numPr>
          <w:ilvl w:val="0"/>
          <w:numId w:val="16"/>
        </w:numPr>
      </w:pPr>
      <w:r>
        <w:t>Controllers</w:t>
      </w:r>
    </w:p>
    <w:p w:rsidR="004C0C25" w:rsidRDefault="004C0C25" w:rsidP="004C0C25">
      <w:pPr>
        <w:pStyle w:val="Listeafsnit"/>
        <w:numPr>
          <w:ilvl w:val="0"/>
          <w:numId w:val="16"/>
        </w:numPr>
      </w:pPr>
      <w:r>
        <w:t>Views</w:t>
      </w:r>
    </w:p>
    <w:p w:rsidR="004B7981" w:rsidRDefault="004C0C25" w:rsidP="004B7981">
      <w:pPr>
        <w:pStyle w:val="Listeafsnit"/>
        <w:numPr>
          <w:ilvl w:val="0"/>
          <w:numId w:val="16"/>
        </w:numPr>
      </w:pPr>
      <w:r>
        <w:t>Models</w:t>
      </w:r>
    </w:p>
    <w:p w:rsidR="004B7981" w:rsidRPr="004C0C25" w:rsidRDefault="004B7981" w:rsidP="004B7981">
      <w:r w:rsidRPr="004C0C25">
        <w:t xml:space="preserve">Models </w:t>
      </w:r>
      <w:r w:rsidR="004C0C25" w:rsidRPr="004C0C25">
        <w:t>represents the data of the application along with any business logic there might be.</w:t>
      </w:r>
      <w:r w:rsidRPr="004C0C25">
        <w:t xml:space="preserve"> </w:t>
      </w:r>
    </w:p>
    <w:p w:rsidR="004B7981" w:rsidRPr="00577A08" w:rsidRDefault="004B7981" w:rsidP="004C0C25">
      <w:r w:rsidRPr="004C0C25">
        <w:t xml:space="preserve">Views </w:t>
      </w:r>
      <w:r w:rsidR="004C0C25" w:rsidRPr="004C0C25">
        <w:t>are templates for generating dynamic HTML for showing the UI of the application.</w:t>
      </w:r>
      <w:r w:rsidR="004C0C25">
        <w:t xml:space="preserve"> They define how the look and feel of the website should be and how the different components should be placed in relation to each other. A view can either be loosely or strongly coupled. A strongly </w:t>
      </w:r>
      <w:r w:rsidR="004C0C25">
        <w:lastRenderedPageBreak/>
        <w:t>coupled view means that there is a tight coupling with the model, which the view can use in its layout and displaying of data.</w:t>
      </w:r>
    </w:p>
    <w:p w:rsidR="004B7981" w:rsidRPr="00577A08" w:rsidRDefault="004B7981" w:rsidP="00E20DE8">
      <w:r w:rsidRPr="004C0C25">
        <w:t xml:space="preserve">Controllers </w:t>
      </w:r>
      <w:r w:rsidR="004C0C25" w:rsidRPr="004C0C25">
        <w:t xml:space="preserve">are the coupling between the models and the views. </w:t>
      </w:r>
      <w:r w:rsidR="004C0C25">
        <w:t>Controllers handle the HTTP requests as well as fetching the data from the models and sending the relevant data to the views. Controllers can also contain logic to choose between different views or to map Model data to a ViewModel.</w:t>
      </w:r>
    </w:p>
    <w:p w:rsidR="00AC13AC" w:rsidRDefault="00AC13AC" w:rsidP="001D1967">
      <w:pPr>
        <w:pStyle w:val="Overskrift2"/>
      </w:pPr>
      <w:bookmarkStart w:id="8" w:name="_Toc469303260"/>
      <w:r>
        <w:t>Asp.Net MVC Components</w:t>
      </w:r>
      <w:bookmarkEnd w:id="8"/>
    </w:p>
    <w:p w:rsidR="00AC13AC" w:rsidRDefault="00DB77D6" w:rsidP="003D1197">
      <w:r>
        <w:t xml:space="preserve">Apart from the three basic components of an MVC application mentioned above, several other components </w:t>
      </w:r>
      <w:r w:rsidR="007A6123">
        <w:t xml:space="preserve">are </w:t>
      </w:r>
      <w:r>
        <w:t xml:space="preserve">a </w:t>
      </w:r>
      <w:r w:rsidR="007A6123">
        <w:t>part of the ASP.NET MVC framework</w:t>
      </w:r>
      <w:r>
        <w:t xml:space="preserve">. </w:t>
      </w:r>
      <w:r w:rsidR="00264AA8">
        <w:t xml:space="preserve">In the table below, we will briefly mention these and </w:t>
      </w:r>
      <w:r w:rsidR="007A6123">
        <w:t>e</w:t>
      </w:r>
      <w:r w:rsidR="00264AA8">
        <w:t>xplain their usage as well as</w:t>
      </w:r>
      <w:r w:rsidR="007A6123">
        <w:t xml:space="preserve"> the reason f</w:t>
      </w:r>
      <w:r w:rsidR="00264AA8">
        <w:t>or them being in the framework.</w:t>
      </w:r>
    </w:p>
    <w:tbl>
      <w:tblPr>
        <w:tblStyle w:val="Tabel-Gitter"/>
        <w:tblW w:w="0" w:type="auto"/>
        <w:tblLook w:val="04A0" w:firstRow="1" w:lastRow="0" w:firstColumn="1" w:lastColumn="0" w:noHBand="0" w:noVBand="1"/>
      </w:tblPr>
      <w:tblGrid>
        <w:gridCol w:w="3964"/>
        <w:gridCol w:w="4666"/>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C074FE" w:rsidRDefault="00D130E5" w:rsidP="00C074FE">
            <w:r>
              <w:t xml:space="preserve">Controllers are the binding between Views and </w:t>
            </w:r>
            <w:r w:rsidR="00130BBD">
              <w:t>Models. The controllers handle the incoming URL requests, fetch the data through the models and send the relevant data through to the Views.</w:t>
            </w:r>
            <w:r w:rsidR="00130BBD">
              <w:br/>
              <w:t>The controllers can also contain logic for choosing which View to show or mappings between Models and ViewModels.</w:t>
            </w:r>
          </w:p>
        </w:tc>
      </w:tr>
      <w:tr w:rsidR="00AC13AC" w:rsidTr="007A6123">
        <w:tc>
          <w:tcPr>
            <w:tcW w:w="3964" w:type="dxa"/>
          </w:tcPr>
          <w:p w:rsidR="00AC13AC" w:rsidRDefault="009F3005" w:rsidP="003D1197">
            <w:r>
              <w:t>View</w:t>
            </w:r>
          </w:p>
        </w:tc>
        <w:tc>
          <w:tcPr>
            <w:tcW w:w="4666" w:type="dxa"/>
          </w:tcPr>
          <w:p w:rsidR="00AC13AC" w:rsidRDefault="002D24C5" w:rsidP="003D1197">
            <w:r>
              <w:t>Views are templates</w:t>
            </w:r>
            <w:r w:rsidR="00166844">
              <w:t xml:space="preserve"> for creating dynamic content. They define how the pages look and how the different components should be placed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781D11" w:rsidP="00A52F9F">
            <w:r>
              <w:t xml:space="preserve">HTML </w:t>
            </w:r>
            <w:r w:rsidR="00E65DFC">
              <w:t>Helpers</w:t>
            </w:r>
            <w:r w:rsidR="00A52F9F">
              <w:t xml:space="preserve"> methods</w:t>
            </w:r>
          </w:p>
        </w:tc>
        <w:tc>
          <w:tcPr>
            <w:tcW w:w="4666" w:type="dxa"/>
          </w:tcPr>
          <w:p w:rsidR="007534F6" w:rsidRDefault="007534F6" w:rsidP="00A52F9F">
            <w:r>
              <w:t xml:space="preserve">HTML </w:t>
            </w:r>
            <w:r w:rsidR="00A52F9F">
              <w:t>Helpers are a way of combining parts of markup and code in such a way that they can be reused throughout the MVC application.</w:t>
            </w:r>
            <w:r w:rsidR="00A52F9F">
              <w:br/>
            </w:r>
            <w:r w:rsidR="00781D11">
              <w:t>There are 2</w:t>
            </w:r>
            <w:r w:rsidR="00A52F9F">
              <w:t xml:space="preserve"> types of helpers: </w:t>
            </w:r>
            <w:r>
              <w:t xml:space="preserve">Inline, </w:t>
            </w:r>
            <w:r w:rsidR="00A52F9F">
              <w:t>Custom and Built-in helpers.</w:t>
            </w:r>
          </w:p>
          <w:p w:rsidR="007534F6" w:rsidRDefault="007534F6" w:rsidP="00A52F9F">
            <w:r>
              <w:t>Inline helpers are all created inside the view where they are being used, and are specified by using the @helper tag.</w:t>
            </w:r>
          </w:p>
          <w:p w:rsidR="007534F6" w:rsidRDefault="00A52F9F" w:rsidP="007534F6">
            <w:r>
              <w:t>Custom helpers</w:t>
            </w:r>
            <w:r w:rsidR="00781D11">
              <w:t xml:space="preserve"> are helper </w:t>
            </w:r>
            <w:r w:rsidR="007534F6">
              <w:t>methods that you write yourself and can reuse in multiple Views. These helpers are created either by creating an extension method for the HtmlHelper class or by creating a static method in a utility class.</w:t>
            </w:r>
          </w:p>
          <w:p w:rsidR="00A52F9F" w:rsidRDefault="00A52F9F" w:rsidP="007534F6">
            <w:r>
              <w:t>Built-in helpers</w:t>
            </w:r>
            <w:r w:rsidR="00781D11">
              <w:t xml:space="preserve"> are helper methods that are delivered as part of the MVC framework to make creating </w:t>
            </w:r>
            <w:r w:rsidR="006F40D2">
              <w:t>views easier for the developer.</w:t>
            </w:r>
            <w:r w:rsidR="007534F6">
              <w:t xml:space="preserve"> These helpers exist in 2 forms: Standard helpers and </w:t>
            </w:r>
            <w:r w:rsidR="007534F6">
              <w:lastRenderedPageBreak/>
              <w:t>Strongly Typed helpers</w:t>
            </w:r>
            <w:r w:rsidR="00B10CB0">
              <w:t>. The strongly typed helpers have a strong coupling between the model and the field in the View.</w:t>
            </w:r>
          </w:p>
        </w:tc>
      </w:tr>
      <w:tr w:rsidR="00AC13AC" w:rsidTr="007A6123">
        <w:tc>
          <w:tcPr>
            <w:tcW w:w="3964" w:type="dxa"/>
          </w:tcPr>
          <w:p w:rsidR="00AC13AC" w:rsidRDefault="00E65DFC" w:rsidP="003D1197">
            <w:r>
              <w:lastRenderedPageBreak/>
              <w:t>Child Actions</w:t>
            </w:r>
          </w:p>
        </w:tc>
        <w:tc>
          <w:tcPr>
            <w:tcW w:w="4666" w:type="dxa"/>
          </w:tcPr>
          <w:p w:rsidR="00AC13AC" w:rsidRDefault="00E2624A" w:rsidP="00E45EC6">
            <w: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w:t>
            </w:r>
            <w:r w:rsidR="00112978">
              <w:t xml:space="preserve">within </w:t>
            </w:r>
            <w:r>
              <w:t>Views</w:t>
            </w:r>
            <w:r w:rsidR="00112978">
              <w:t>.</w:t>
            </w:r>
          </w:p>
          <w:p w:rsidR="00112978" w:rsidRDefault="00112978" w:rsidP="00E45EC6">
            <w:r>
              <w:t>Another big difference between child actions a “normal” controller action is that a child action only return a small part of some markup whereas a “normal” action can return an entire View.</w:t>
            </w:r>
          </w:p>
          <w:p w:rsidR="00112978" w:rsidRDefault="00112978" w:rsidP="00E45EC6">
            <w:r>
              <w:t xml:space="preserve">Child actions are a good way to create widgets or smaller parts of a markup, that </w:t>
            </w:r>
            <w:r w:rsidR="00FB08B5">
              <w:t>can be reused through a website.</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DF2B5A">
              <w:t xml:space="preserve"> how incoming HTTP requests will be </w:t>
            </w:r>
            <w:r w:rsidR="00405BDF">
              <w:t>handled and</w:t>
            </w:r>
            <w:r w:rsidR="008F0448">
              <w:t xml:space="preserve"> </w:t>
            </w:r>
            <w:r w:rsidR="00DF2B5A">
              <w:t xml:space="preserve">how they are </w:t>
            </w:r>
            <w:r w:rsidR="008F0448">
              <w:t>directed to the different controllers.</w:t>
            </w:r>
          </w:p>
          <w:p w:rsidR="00133E0B" w:rsidRDefault="00133E0B" w:rsidP="00DF2B5A">
            <w:r>
              <w:t xml:space="preserve">The different routes </w:t>
            </w:r>
            <w:r w:rsidR="00DF2B5A">
              <w:t xml:space="preserve">can be specified in </w:t>
            </w:r>
            <w:r>
              <w:t>the RouteConfig..cs file</w:t>
            </w:r>
            <w:r w:rsidR="00DF2B5A">
              <w:t xml:space="preserve"> and can contain any number of different routes for the website.</w:t>
            </w:r>
          </w:p>
          <w:p w:rsidR="00A81DDE" w:rsidRDefault="00A81DDE" w:rsidP="00DF2B5A">
            <w:r>
              <w:t>We will describe this in more detail when we describe the routes that is set up for BoardGameSleeves.com later in this paper.</w:t>
            </w:r>
          </w:p>
        </w:tc>
      </w:tr>
      <w:tr w:rsidR="00AC13AC" w:rsidTr="007A6123">
        <w:tc>
          <w:tcPr>
            <w:tcW w:w="3964" w:type="dxa"/>
          </w:tcPr>
          <w:p w:rsidR="00AC13AC" w:rsidRDefault="00E65DFC" w:rsidP="003D1197">
            <w:r>
              <w:t>Models &amp; ViewModels</w:t>
            </w:r>
          </w:p>
        </w:tc>
        <w:tc>
          <w:tcPr>
            <w:tcW w:w="4666" w:type="dxa"/>
          </w:tcPr>
          <w:p w:rsidR="00AC13AC" w:rsidRDefault="007E5E5A" w:rsidP="007E5E5A">
            <w:r>
              <w:t xml:space="preserve">Models represent the data that the website is working on, along with any business logic there might be. </w:t>
            </w:r>
            <w:r>
              <w:br/>
              <w:t>The difference between Models and ViewModels is that ViewModels are centered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are positioned on the individual HTML pages that the controller send back to the browser.</w:t>
            </w:r>
          </w:p>
        </w:tc>
      </w:tr>
      <w:tr w:rsidR="00E65DFC" w:rsidTr="007A6123">
        <w:tc>
          <w:tcPr>
            <w:tcW w:w="3964" w:type="dxa"/>
          </w:tcPr>
          <w:p w:rsidR="00E65DFC" w:rsidRDefault="000654BB" w:rsidP="003D1197">
            <w:r>
              <w:t>Model Binding (IModelBinder)-&gt;State</w:t>
            </w:r>
          </w:p>
        </w:tc>
        <w:tc>
          <w:tcPr>
            <w:tcW w:w="4666" w:type="dxa"/>
          </w:tcPr>
          <w:p w:rsidR="00E65DFC" w:rsidRDefault="00731442" w:rsidP="00731442">
            <w:r>
              <w:t>Model binding is the data from the HTTP Request to parameters used in the action methods of a Controller. Binding can be done to both simple and complex types.</w:t>
            </w:r>
            <w:r>
              <w:br/>
              <w:t>It is possible to create your own model binder logic in classes that extends the IModelBinder interface.</w:t>
            </w:r>
          </w:p>
        </w:tc>
      </w:tr>
      <w:tr w:rsidR="007A6123" w:rsidTr="007A6123">
        <w:tc>
          <w:tcPr>
            <w:tcW w:w="3964" w:type="dxa"/>
          </w:tcPr>
          <w:p w:rsidR="007A6123" w:rsidRDefault="007A6123" w:rsidP="003D1197">
            <w:r>
              <w:lastRenderedPageBreak/>
              <w:t>Areas</w:t>
            </w:r>
          </w:p>
        </w:tc>
        <w:tc>
          <w:tcPr>
            <w:tcW w:w="4666" w:type="dxa"/>
          </w:tcPr>
          <w:p w:rsidR="007A6123" w:rsidRDefault="00212F38" w:rsidP="0082266E">
            <w:r>
              <w:t xml:space="preserve">Areas are a way to organize a large project or website into smaller and manageable units. </w:t>
            </w:r>
            <w:r w:rsidR="005962DD">
              <w:t>An application can contain multiple areas each defining a small portion of the entire application.</w:t>
            </w:r>
            <w:r w:rsidR="005962DD">
              <w:br/>
              <w:t xml:space="preserve">An example of </w:t>
            </w:r>
            <w:r w:rsidR="0082266E">
              <w:t>areas could be the shopping system or the administration system of a website.</w:t>
            </w:r>
          </w:p>
        </w:tc>
      </w:tr>
    </w:tbl>
    <w:p w:rsidR="00D978F9" w:rsidRDefault="003D1EDF" w:rsidP="003D1197">
      <w:r>
        <w:t xml:space="preserve">As mentioned earlier the table above is only a short mention of the different components that are part of the ASP.NET MVC framework. In the rest of this </w:t>
      </w:r>
      <w:r w:rsidR="007F35A8">
        <w:t>paper,</w:t>
      </w:r>
      <w:r>
        <w:t xml:space="preserve"> we will describe in more detail, how we have used these components and why we have chosen to use the components that we have.</w:t>
      </w:r>
    </w:p>
    <w:p w:rsidR="003D1EDF" w:rsidRDefault="003D1EDF" w:rsidP="003D1197"/>
    <w:p w:rsidR="002D1629" w:rsidRDefault="002D1629" w:rsidP="002D1629">
      <w:pPr>
        <w:pStyle w:val="Overskrift2"/>
      </w:pPr>
      <w:bookmarkStart w:id="9" w:name="_Toc469303261"/>
      <w:r>
        <w:t>Conventions</w:t>
      </w:r>
      <w:bookmarkEnd w:id="9"/>
    </w:p>
    <w:p w:rsidR="002D1629" w:rsidRDefault="006E63E3" w:rsidP="003D1197">
      <w:r>
        <w:t xml:space="preserve">As we mentioned in the section about architecture, the </w:t>
      </w:r>
      <w:r w:rsidR="008242A7">
        <w:t>ASP.NET MVC framework</w:t>
      </w:r>
      <w:r w:rsidR="00553384">
        <w:t xml:space="preserve"> </w:t>
      </w:r>
      <w:r>
        <w:t>is using a</w:t>
      </w:r>
      <w:r w:rsidR="00553384">
        <w:t xml:space="preserve"> couple of naming and folder conventions</w:t>
      </w:r>
      <w:r w:rsidR="002D24C5">
        <w:t xml:space="preserve"> that makes the building of ASP.NET MVC websites easier</w:t>
      </w:r>
      <w:r w:rsidR="00C123A7">
        <w:t xml:space="preserve"> from a developer perspective. The</w:t>
      </w:r>
      <w:r>
        <w:t>se</w:t>
      </w:r>
      <w:r w:rsidR="00C123A7">
        <w:t xml:space="preserve"> conventions are not something that you have to follow</w:t>
      </w:r>
      <w:r w:rsidR="00291AA8">
        <w:t xml:space="preserve"> as a developer</w:t>
      </w:r>
      <w:r w:rsidR="00C123A7">
        <w:t xml:space="preserve">, but by following them, some functionality will </w:t>
      </w:r>
      <w:r w:rsidR="00291AA8">
        <w:t xml:space="preserve">work out of the both without </w:t>
      </w:r>
      <w:r w:rsidR="00C123A7">
        <w:t>the developer need</w:t>
      </w:r>
      <w:r w:rsidR="00291AA8">
        <w:t>ing</w:t>
      </w:r>
      <w:r w:rsidR="00C123A7">
        <w:t xml:space="preserve"> to think about it or create specific handling of it in the application.</w:t>
      </w:r>
    </w:p>
    <w:p w:rsidR="003F29CB" w:rsidRDefault="003F29CB" w:rsidP="003D1197">
      <w:r>
        <w:t>An MVC application has by default a folder structure like the one below. As with all other convetions it is not a structure that you as a developer has to follow.</w:t>
      </w:r>
    </w:p>
    <w:tbl>
      <w:tblPr>
        <w:tblStyle w:val="Tabel-Gitter"/>
        <w:tblW w:w="0" w:type="auto"/>
        <w:tblLook w:val="04A0" w:firstRow="1" w:lastRow="0" w:firstColumn="1" w:lastColumn="0" w:noHBand="0" w:noVBand="1"/>
      </w:tblPr>
      <w:tblGrid>
        <w:gridCol w:w="1290"/>
        <w:gridCol w:w="7346"/>
      </w:tblGrid>
      <w:tr w:rsidR="003F29CB" w:rsidTr="0081570F">
        <w:tc>
          <w:tcPr>
            <w:tcW w:w="1290" w:type="dxa"/>
            <w:shd w:val="clear" w:color="auto" w:fill="000000" w:themeFill="text1"/>
          </w:tcPr>
          <w:p w:rsidR="003F29CB" w:rsidRPr="003F29CB" w:rsidRDefault="003F29CB" w:rsidP="0081570F">
            <w:pPr>
              <w:rPr>
                <w:color w:val="FFFFFF" w:themeColor="background1"/>
              </w:rPr>
            </w:pPr>
            <w:r w:rsidRPr="003F29CB">
              <w:rPr>
                <w:color w:val="FFFFFF" w:themeColor="background1"/>
              </w:rPr>
              <w:t>Folder</w:t>
            </w:r>
          </w:p>
        </w:tc>
        <w:tc>
          <w:tcPr>
            <w:tcW w:w="7726" w:type="dxa"/>
            <w:shd w:val="clear" w:color="auto" w:fill="000000" w:themeFill="text1"/>
          </w:tcPr>
          <w:p w:rsidR="003F29CB" w:rsidRPr="003F29CB" w:rsidRDefault="003F29CB" w:rsidP="0081570F">
            <w:pPr>
              <w:rPr>
                <w:color w:val="FFFFFF" w:themeColor="background1"/>
              </w:rPr>
            </w:pPr>
            <w:r w:rsidRPr="003F29CB">
              <w:rPr>
                <w:color w:val="FFFFFF" w:themeColor="background1"/>
              </w:rPr>
              <w:t>Purpose</w:t>
            </w:r>
          </w:p>
        </w:tc>
      </w:tr>
      <w:tr w:rsidR="003F29CB" w:rsidRPr="003F29CB" w:rsidTr="0081570F">
        <w:tc>
          <w:tcPr>
            <w:tcW w:w="1290" w:type="dxa"/>
          </w:tcPr>
          <w:p w:rsidR="003F29CB" w:rsidRDefault="003F29CB" w:rsidP="0081570F">
            <w:r>
              <w:t>/Controllers</w:t>
            </w:r>
          </w:p>
        </w:tc>
        <w:tc>
          <w:tcPr>
            <w:tcW w:w="7726" w:type="dxa"/>
          </w:tcPr>
          <w:p w:rsidR="003F29CB" w:rsidRPr="003F29CB" w:rsidRDefault="003F29CB" w:rsidP="003F29CB">
            <w:pPr>
              <w:rPr>
                <w:lang w:val="en-GB"/>
              </w:rPr>
            </w:pPr>
            <w:r w:rsidRPr="003F29CB">
              <w:rPr>
                <w:lang w:val="en-GB"/>
              </w:rPr>
              <w:t>All controller classes that handles HTTP reque</w:t>
            </w:r>
            <w:r>
              <w:rPr>
                <w:lang w:val="en-GB"/>
              </w:rPr>
              <w:t>s</w:t>
            </w:r>
            <w:r w:rsidRPr="003F29CB">
              <w:rPr>
                <w:lang w:val="en-GB"/>
              </w:rPr>
              <w:t>ts are placed here.</w:t>
            </w:r>
          </w:p>
        </w:tc>
      </w:tr>
      <w:tr w:rsidR="003F29CB" w:rsidRPr="003F29CB" w:rsidTr="0081570F">
        <w:tc>
          <w:tcPr>
            <w:tcW w:w="1290" w:type="dxa"/>
          </w:tcPr>
          <w:p w:rsidR="003F29CB" w:rsidRPr="003F29CB" w:rsidRDefault="003F29CB" w:rsidP="0081570F">
            <w:pPr>
              <w:rPr>
                <w:lang w:val="da-DK"/>
              </w:rPr>
            </w:pPr>
            <w:r w:rsidRPr="003F29CB">
              <w:rPr>
                <w:lang w:val="da-DK"/>
              </w:rPr>
              <w:t>/Models</w:t>
            </w:r>
          </w:p>
        </w:tc>
        <w:tc>
          <w:tcPr>
            <w:tcW w:w="7726" w:type="dxa"/>
          </w:tcPr>
          <w:p w:rsidR="003F29CB" w:rsidRPr="003F29CB" w:rsidRDefault="003F29CB" w:rsidP="003F29CB">
            <w:r>
              <w:t>A</w:t>
            </w:r>
            <w:r w:rsidRPr="003F29CB">
              <w:t>ll classes that handles data and business logic are placed</w:t>
            </w:r>
            <w:r>
              <w:t xml:space="preserve"> in this folder</w:t>
            </w:r>
            <w:r w:rsidRPr="003F29CB">
              <w:t>.</w:t>
            </w:r>
          </w:p>
        </w:tc>
      </w:tr>
      <w:tr w:rsidR="003F29CB" w:rsidRPr="003F29CB" w:rsidTr="0081570F">
        <w:tc>
          <w:tcPr>
            <w:tcW w:w="1290" w:type="dxa"/>
          </w:tcPr>
          <w:p w:rsidR="003F29CB" w:rsidRPr="003F29CB" w:rsidRDefault="003F29CB" w:rsidP="0081570F">
            <w:pPr>
              <w:rPr>
                <w:lang w:val="da-DK"/>
              </w:rPr>
            </w:pPr>
            <w:r w:rsidRPr="003F29CB">
              <w:rPr>
                <w:lang w:val="da-DK"/>
              </w:rPr>
              <w:t>/Views</w:t>
            </w:r>
          </w:p>
        </w:tc>
        <w:tc>
          <w:tcPr>
            <w:tcW w:w="7726" w:type="dxa"/>
          </w:tcPr>
          <w:p w:rsidR="003F29CB" w:rsidRPr="00510F12" w:rsidRDefault="003F29CB" w:rsidP="003F29CB">
            <w:r w:rsidRPr="003F29CB">
              <w:t>HTML templates for handling of the UI is placed in this folder.</w:t>
            </w:r>
          </w:p>
        </w:tc>
      </w:tr>
      <w:tr w:rsidR="003F29CB" w:rsidRPr="003F29CB" w:rsidTr="0081570F">
        <w:tc>
          <w:tcPr>
            <w:tcW w:w="1290" w:type="dxa"/>
          </w:tcPr>
          <w:p w:rsidR="003F29CB" w:rsidRDefault="003F29CB" w:rsidP="0081570F">
            <w:r>
              <w:t>/App_Data</w:t>
            </w:r>
          </w:p>
        </w:tc>
        <w:tc>
          <w:tcPr>
            <w:tcW w:w="7726" w:type="dxa"/>
          </w:tcPr>
          <w:p w:rsidR="003F29CB" w:rsidRPr="003F29CB" w:rsidRDefault="003F29CB" w:rsidP="003F29CB">
            <w:r w:rsidRPr="003F29CB">
              <w:t xml:space="preserve">If the project needs any data files they can be written </w:t>
            </w:r>
            <w:r>
              <w:t xml:space="preserve">to </w:t>
            </w:r>
            <w:r w:rsidRPr="003F29CB">
              <w:t>and read from this folder.</w:t>
            </w:r>
          </w:p>
        </w:tc>
      </w:tr>
      <w:tr w:rsidR="003F29CB" w:rsidRPr="003F29CB" w:rsidTr="0081570F">
        <w:tc>
          <w:tcPr>
            <w:tcW w:w="1290" w:type="dxa"/>
          </w:tcPr>
          <w:p w:rsidR="003F29CB" w:rsidRDefault="003F29CB" w:rsidP="0081570F">
            <w:r>
              <w:t>/App_Start</w:t>
            </w:r>
          </w:p>
        </w:tc>
        <w:tc>
          <w:tcPr>
            <w:tcW w:w="7726" w:type="dxa"/>
          </w:tcPr>
          <w:p w:rsidR="003F29CB" w:rsidRPr="00510F12" w:rsidRDefault="003F29CB" w:rsidP="003F29CB">
            <w:r w:rsidRPr="003F29CB">
              <w:t>Any configuration for things like routing, bundling and web api can be placed in this folder.</w:t>
            </w:r>
          </w:p>
        </w:tc>
      </w:tr>
      <w:tr w:rsidR="003F29CB" w:rsidRPr="003F29CB" w:rsidTr="0081570F">
        <w:tc>
          <w:tcPr>
            <w:tcW w:w="1290" w:type="dxa"/>
          </w:tcPr>
          <w:p w:rsidR="003F29CB" w:rsidRDefault="003F29CB" w:rsidP="0081570F">
            <w:r>
              <w:t>/Scripts</w:t>
            </w:r>
          </w:p>
        </w:tc>
        <w:tc>
          <w:tcPr>
            <w:tcW w:w="7726" w:type="dxa"/>
          </w:tcPr>
          <w:p w:rsidR="003F29CB" w:rsidRPr="003F29CB" w:rsidRDefault="003F29CB" w:rsidP="003F29CB">
            <w:r w:rsidRPr="003F29CB">
              <w:t>This folder contains all the JavaScript files and script</w:t>
            </w:r>
            <w:r>
              <w:t>s</w:t>
            </w:r>
            <w:r w:rsidRPr="003F29CB">
              <w:t xml:space="preserve"> which the website uses.</w:t>
            </w:r>
          </w:p>
        </w:tc>
      </w:tr>
      <w:tr w:rsidR="003F29CB" w:rsidRPr="003F29CB" w:rsidTr="0081570F">
        <w:tc>
          <w:tcPr>
            <w:tcW w:w="1290" w:type="dxa"/>
          </w:tcPr>
          <w:p w:rsidR="003F29CB" w:rsidRDefault="003F29CB" w:rsidP="0081570F">
            <w:r>
              <w:t>/Content</w:t>
            </w:r>
          </w:p>
        </w:tc>
        <w:tc>
          <w:tcPr>
            <w:tcW w:w="7726" w:type="dxa"/>
          </w:tcPr>
          <w:p w:rsidR="003F29CB" w:rsidRPr="003F29CB" w:rsidRDefault="003F29CB" w:rsidP="0021254C">
            <w:r w:rsidRPr="003F29CB">
              <w:t xml:space="preserve">Any files like </w:t>
            </w:r>
            <w:r w:rsidR="0021254C">
              <w:t>CSS</w:t>
            </w:r>
            <w:r w:rsidRPr="003F29CB">
              <w:t>, image or other content used by the website</w:t>
            </w:r>
            <w:r>
              <w:t xml:space="preserve"> can be </w:t>
            </w:r>
            <w:r w:rsidRPr="003F29CB">
              <w:t>placed in this folder.</w:t>
            </w:r>
          </w:p>
        </w:tc>
      </w:tr>
    </w:tbl>
    <w:p w:rsidR="00F87416" w:rsidRDefault="00F87416" w:rsidP="003D1197"/>
    <w:p w:rsidR="008242A7" w:rsidRDefault="004046A8" w:rsidP="003D1197">
      <w:r>
        <w:t xml:space="preserve">By default </w:t>
      </w:r>
      <w:r w:rsidR="007534F6">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Default="007534F6" w:rsidP="003D1197">
      <w:r>
        <w:lastRenderedPageBreak/>
        <w:t>Another convention is the naming of the controllers</w:t>
      </w:r>
      <w:r w:rsidR="00112978">
        <w:t xml:space="preserve">. A controller can be named by combining the name of the Model that the controller references with the word “Controller”. By using this </w:t>
      </w:r>
      <w:r w:rsidR="003B6F7C">
        <w:t>convention,</w:t>
      </w:r>
      <w:r w:rsidR="00112978">
        <w:t xml:space="preserve"> the framework and routing system can automatically connect a HTTP request for a URL like </w:t>
      </w:r>
      <w:hyperlink r:id="rId11" w:history="1">
        <w:r w:rsidR="003B6F7C" w:rsidRPr="004479F7">
          <w:rPr>
            <w:rStyle w:val="Hyperlink"/>
          </w:rPr>
          <w:t>http://mysite.com/Product/Index</w:t>
        </w:r>
      </w:hyperlink>
      <w:r w:rsidR="003B6F7C">
        <w:t xml:space="preserve"> to the Index action of a Controller called ProductController.</w:t>
      </w:r>
    </w:p>
    <w:p w:rsidR="00B46109" w:rsidRDefault="008E0356" w:rsidP="008E0356">
      <w:r>
        <w:t xml:space="preserve">Tightly coupled with the controlleres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t xml:space="preserve">locate the correct view automatically, </w:t>
      </w:r>
      <w:r>
        <w:t>when an action on a controller is being invoked.</w:t>
      </w:r>
    </w:p>
    <w:p w:rsidR="00EC16AE" w:rsidRDefault="00004A4A" w:rsidP="00E66F0B">
      <w:pPr>
        <w:pStyle w:val="Overskrift1"/>
      </w:pPr>
      <w:bookmarkStart w:id="10" w:name="_Toc469303262"/>
      <w:r>
        <w:t>IMPLEMENTATION</w:t>
      </w:r>
      <w:bookmarkEnd w:id="10"/>
    </w:p>
    <w:p w:rsidR="00714E21" w:rsidRDefault="00714E21" w:rsidP="00C029F1">
      <w:r>
        <w:t xml:space="preserve">In the rest of this </w:t>
      </w:r>
      <w:r w:rsidR="008C0C9F">
        <w:t>paper,</w:t>
      </w:r>
      <w:r>
        <w:t xml:space="preserve"> we will describe how we have used the conventions and components to implement the new website for BoardGameSleeves.com. </w:t>
      </w:r>
      <w:r w:rsidR="00C029F1">
        <w:t xml:space="preserve">We will give examples of how we have solved different aspects </w:t>
      </w:r>
      <w:r w:rsidR="00CB1CE3">
        <w:t>concerning</w:t>
      </w:r>
      <w:r w:rsidR="00C029F1">
        <w:t xml:space="preserve"> the conventions and components, as well as describe the decisions we have made throughout the project</w:t>
      </w:r>
      <w:r w:rsidR="00354C6C">
        <w:t>.</w:t>
      </w:r>
    </w:p>
    <w:p w:rsidR="00CE5C62" w:rsidRDefault="00CE5C62" w:rsidP="00C029F1">
      <w:r>
        <w:t>For clarity, we have included the final product (in a Visual Studio solution) with this paper.</w:t>
      </w:r>
    </w:p>
    <w:p w:rsidR="00510F12" w:rsidRDefault="00510F12" w:rsidP="00510F12">
      <w:pPr>
        <w:pStyle w:val="Overskrift2"/>
      </w:pPr>
      <w:bookmarkStart w:id="11" w:name="_Toc469303072"/>
      <w:bookmarkStart w:id="12" w:name="_Toc469303263"/>
      <w:r>
        <w:t>Page layout</w:t>
      </w:r>
      <w:bookmarkEnd w:id="11"/>
      <w:bookmarkEnd w:id="12"/>
    </w:p>
    <w:p w:rsidR="00510F12" w:rsidRDefault="00510F12" w:rsidP="00510F12">
      <w:r>
        <w:t>To determine the general page layout, we used UI design sketches. From the sketches we can see that a page has a header, a body and a footer.</w:t>
      </w:r>
    </w:p>
    <w:p w:rsidR="00510F12" w:rsidRDefault="00510F12" w:rsidP="00510F12">
      <w:r>
        <w:t>The header contains the site logo, site title and, if applicable, shopping cart info. In the site administration area, the cart info is not displayed. Clicking on the cart will take us to the cart page.</w:t>
      </w:r>
    </w:p>
    <w:p w:rsidR="00510F12" w:rsidRDefault="00510F12" w:rsidP="00510F12">
      <w:r>
        <w:t>The footer currently only contains a simple copyright statement. The footer could also be used to hold contact information and references to Arcane Tinmen social media pages.</w:t>
      </w:r>
    </w:p>
    <w:p w:rsidR="00510F12" w:rsidRPr="00187387" w:rsidRDefault="00510F12" w:rsidP="00510F12">
      <w:r>
        <w:t xml:space="preserve">The body has two parts, navigation to the left and content to the right. The navigation buttons are based on the different product categories. Currently, the only category is ‘Sleeves’, </w:t>
      </w:r>
    </w:p>
    <w:p w:rsidR="00510F12" w:rsidRDefault="00510F12" w:rsidP="00510F12">
      <w:pPr>
        <w:pStyle w:val="Overskrift2"/>
      </w:pPr>
      <w:bookmarkStart w:id="13" w:name="_Toc469303073"/>
      <w:bookmarkStart w:id="14" w:name="_Toc469303264"/>
      <w:r>
        <w:t>Sketches</w:t>
      </w:r>
      <w:bookmarkEnd w:id="13"/>
      <w:bookmarkEnd w:id="14"/>
    </w:p>
    <w:p w:rsidR="00510F12" w:rsidRDefault="00510F12" w:rsidP="00510F12">
      <w:bookmarkStart w:id="15" w:name="_Toc469303074"/>
      <w:r>
        <w:t xml:space="preserve">During the sketching phase of this project, we came up with the following layouts for the new website for BoardGameSleeves.com. </w:t>
      </w:r>
      <w:r w:rsidR="007C21C6">
        <w:t>Mind you that these are</w:t>
      </w:r>
      <w:r w:rsidRPr="007C21C6">
        <w:t xml:space="preserve"> only sketches </w:t>
      </w:r>
      <w:r w:rsidR="007C21C6">
        <w:t>and as such are work in progress. The final product could look very different from these.</w:t>
      </w:r>
    </w:p>
    <w:p w:rsidR="007C21C6" w:rsidRDefault="007C21C6" w:rsidP="00510F12">
      <w:r>
        <w:t>Below we will describe each of the sketches and the reasoning behind having them.</w:t>
      </w:r>
      <w:bookmarkStart w:id="16" w:name="_GoBack"/>
      <w:bookmarkEnd w:id="16"/>
    </w:p>
    <w:p w:rsidR="00510F12" w:rsidRDefault="00510F12" w:rsidP="00510F12">
      <w:pPr>
        <w:pStyle w:val="Overskrift3"/>
      </w:pPr>
      <w:bookmarkStart w:id="17" w:name="_Toc469303265"/>
      <w:r>
        <w:lastRenderedPageBreak/>
        <w:t>List Sleeves View</w:t>
      </w:r>
      <w:bookmarkEnd w:id="15"/>
      <w:bookmarkEnd w:id="17"/>
    </w:p>
    <w:p w:rsidR="00510F12" w:rsidRPr="00C63FF7" w:rsidRDefault="00510F12" w:rsidP="00510F12">
      <w:r>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el-Gitter"/>
        <w:tblW w:w="7961" w:type="dxa"/>
        <w:tblLook w:val="04A0" w:firstRow="1" w:lastRow="0" w:firstColumn="1" w:lastColumn="0" w:noHBand="0" w:noVBand="1"/>
      </w:tblPr>
      <w:tblGrid>
        <w:gridCol w:w="8046"/>
      </w:tblGrid>
      <w:tr w:rsidR="00510F12" w:rsidTr="0081570F">
        <w:trPr>
          <w:trHeight w:val="4930"/>
        </w:trPr>
        <w:tc>
          <w:tcPr>
            <w:tcW w:w="7961" w:type="dxa"/>
          </w:tcPr>
          <w:p w:rsidR="00510F12" w:rsidRDefault="00510F12" w:rsidP="0081570F">
            <w:r>
              <w:rPr>
                <w:noProof/>
                <w:lang w:val="da-DK" w:eastAsia="da-DK"/>
              </w:rPr>
              <w:drawing>
                <wp:inline distT="0" distB="0" distL="0" distR="0" wp14:anchorId="18A89085" wp14:editId="15BCF83D">
                  <wp:extent cx="4972050" cy="30651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8839" cy="3075469"/>
                          </a:xfrm>
                          <a:prstGeom prst="rect">
                            <a:avLst/>
                          </a:prstGeom>
                        </pic:spPr>
                      </pic:pic>
                    </a:graphicData>
                  </a:graphic>
                </wp:inline>
              </w:drawing>
            </w:r>
          </w:p>
        </w:tc>
      </w:tr>
    </w:tbl>
    <w:p w:rsidR="00510F12" w:rsidRDefault="00510F12" w:rsidP="00510F12">
      <w:r>
        <w:t>When adding a product to the cart, the cart is updated, but the page is not changed</w:t>
      </w:r>
    </w:p>
    <w:p w:rsidR="00510F12" w:rsidRDefault="00510F12" w:rsidP="00510F12">
      <w:pPr>
        <w:pStyle w:val="Overskrift3"/>
      </w:pPr>
      <w:bookmarkStart w:id="18" w:name="_Toc469303075"/>
      <w:bookmarkStart w:id="19" w:name="_Toc469303266"/>
      <w:r>
        <w:t>Cart Information</w:t>
      </w:r>
      <w:bookmarkEnd w:id="18"/>
      <w:bookmarkEnd w:id="19"/>
    </w:p>
    <w:p w:rsidR="00510F12" w:rsidRDefault="00510F12" w:rsidP="00510F12">
      <w:r>
        <w:t>This view is used to list the items in the cart. From here we can also remove an item from the cart. From this view we can either continue shopping or go to the checkout page.</w:t>
      </w:r>
    </w:p>
    <w:tbl>
      <w:tblPr>
        <w:tblStyle w:val="Tabel-Gitter"/>
        <w:tblW w:w="7131" w:type="dxa"/>
        <w:tblLook w:val="04A0" w:firstRow="1" w:lastRow="0" w:firstColumn="1" w:lastColumn="0" w:noHBand="0" w:noVBand="1"/>
      </w:tblPr>
      <w:tblGrid>
        <w:gridCol w:w="7131"/>
      </w:tblGrid>
      <w:tr w:rsidR="00510F12" w:rsidTr="0081570F">
        <w:trPr>
          <w:trHeight w:val="4933"/>
        </w:trPr>
        <w:tc>
          <w:tcPr>
            <w:tcW w:w="7131" w:type="dxa"/>
          </w:tcPr>
          <w:p w:rsidR="00510F12" w:rsidRDefault="00510F12" w:rsidP="0081570F">
            <w:r>
              <w:rPr>
                <w:noProof/>
                <w:lang w:val="da-DK" w:eastAsia="da-DK"/>
              </w:rPr>
              <w:lastRenderedPageBreak/>
              <w:drawing>
                <wp:inline distT="0" distB="0" distL="0" distR="0" wp14:anchorId="0D8BFF4D" wp14:editId="4ECDD6DB">
                  <wp:extent cx="4381500" cy="3010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2975" cy="3031815"/>
                          </a:xfrm>
                          <a:prstGeom prst="rect">
                            <a:avLst/>
                          </a:prstGeom>
                        </pic:spPr>
                      </pic:pic>
                    </a:graphicData>
                  </a:graphic>
                </wp:inline>
              </w:drawing>
            </w:r>
          </w:p>
        </w:tc>
      </w:tr>
    </w:tbl>
    <w:p w:rsidR="00510F12" w:rsidRDefault="00510F12" w:rsidP="00510F12"/>
    <w:p w:rsidR="00510F12" w:rsidRDefault="00510F12" w:rsidP="00510F12">
      <w:pPr>
        <w:pStyle w:val="Overskrift3"/>
      </w:pPr>
      <w:bookmarkStart w:id="20" w:name="_Toc469303076"/>
      <w:bookmarkStart w:id="21" w:name="_Toc469303267"/>
      <w:r>
        <w:t>Checkout View</w:t>
      </w:r>
      <w:bookmarkEnd w:id="20"/>
      <w:bookmarkEnd w:id="21"/>
    </w:p>
    <w:p w:rsidR="00510F12" w:rsidRDefault="00510F12" w:rsidP="00510F12">
      <w:r>
        <w:t>In the checkout view, the user enters the shipping details. When the ‘Complete’ button is clicked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591"/>
      </w:tblGrid>
      <w:tr w:rsidR="00510F12" w:rsidTr="0081570F">
        <w:trPr>
          <w:trHeight w:val="4664"/>
        </w:trPr>
        <w:tc>
          <w:tcPr>
            <w:tcW w:w="6551" w:type="dxa"/>
          </w:tcPr>
          <w:p w:rsidR="00510F12" w:rsidRDefault="00510F12" w:rsidP="0081570F">
            <w:r>
              <w:rPr>
                <w:noProof/>
                <w:lang w:val="da-DK" w:eastAsia="da-DK"/>
              </w:rPr>
              <w:drawing>
                <wp:inline distT="0" distB="0" distL="0" distR="0" wp14:anchorId="49B87E01" wp14:editId="45C6BC29">
                  <wp:extent cx="4048125" cy="29071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109" cy="2921454"/>
                          </a:xfrm>
                          <a:prstGeom prst="rect">
                            <a:avLst/>
                          </a:prstGeom>
                        </pic:spPr>
                      </pic:pic>
                    </a:graphicData>
                  </a:graphic>
                </wp:inline>
              </w:drawing>
            </w:r>
          </w:p>
        </w:tc>
      </w:tr>
    </w:tbl>
    <w:p w:rsidR="00510F12" w:rsidRDefault="00510F12" w:rsidP="00510F12"/>
    <w:p w:rsidR="00510F12" w:rsidRDefault="00510F12" w:rsidP="00510F12"/>
    <w:tbl>
      <w:tblPr>
        <w:tblStyle w:val="Tabel-Gitter"/>
        <w:tblW w:w="8365" w:type="dxa"/>
        <w:tblLook w:val="04A0" w:firstRow="1" w:lastRow="0" w:firstColumn="1" w:lastColumn="0" w:noHBand="0" w:noVBand="1"/>
      </w:tblPr>
      <w:tblGrid>
        <w:gridCol w:w="8365"/>
      </w:tblGrid>
      <w:tr w:rsidR="00510F12" w:rsidTr="0081570F">
        <w:trPr>
          <w:trHeight w:val="6059"/>
        </w:trPr>
        <w:tc>
          <w:tcPr>
            <w:tcW w:w="8365" w:type="dxa"/>
          </w:tcPr>
          <w:p w:rsidR="00510F12" w:rsidRDefault="00510F12" w:rsidP="0081570F">
            <w:r>
              <w:rPr>
                <w:noProof/>
                <w:lang w:val="da-DK" w:eastAsia="da-DK"/>
              </w:rPr>
              <w:lastRenderedPageBreak/>
              <w:drawing>
                <wp:inline distT="0" distB="0" distL="0" distR="0" wp14:anchorId="742D5BE4" wp14:editId="0B2B225B">
                  <wp:extent cx="5168227"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78" cy="3787535"/>
                          </a:xfrm>
                          <a:prstGeom prst="rect">
                            <a:avLst/>
                          </a:prstGeom>
                        </pic:spPr>
                      </pic:pic>
                    </a:graphicData>
                  </a:graphic>
                </wp:inline>
              </w:drawing>
            </w:r>
          </w:p>
        </w:tc>
      </w:tr>
    </w:tbl>
    <w:p w:rsidR="00510F12" w:rsidRDefault="00510F12" w:rsidP="00510F12"/>
    <w:tbl>
      <w:tblPr>
        <w:tblStyle w:val="Tabel-Gitter"/>
        <w:tblW w:w="8650" w:type="dxa"/>
        <w:tblLook w:val="04A0" w:firstRow="1" w:lastRow="0" w:firstColumn="1" w:lastColumn="0" w:noHBand="0" w:noVBand="1"/>
      </w:tblPr>
      <w:tblGrid>
        <w:gridCol w:w="8650"/>
      </w:tblGrid>
      <w:tr w:rsidR="00510F12" w:rsidTr="0081570F">
        <w:trPr>
          <w:trHeight w:val="5429"/>
        </w:trPr>
        <w:tc>
          <w:tcPr>
            <w:tcW w:w="8650" w:type="dxa"/>
          </w:tcPr>
          <w:p w:rsidR="00510F12" w:rsidRDefault="00510F12" w:rsidP="0081570F">
            <w:r>
              <w:rPr>
                <w:noProof/>
                <w:lang w:val="da-DK" w:eastAsia="da-DK"/>
              </w:rPr>
              <w:drawing>
                <wp:inline distT="0" distB="0" distL="0" distR="0" wp14:anchorId="10D1BF86" wp14:editId="59AD2F93">
                  <wp:extent cx="5305425" cy="34025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980" cy="3408052"/>
                          </a:xfrm>
                          <a:prstGeom prst="rect">
                            <a:avLst/>
                          </a:prstGeom>
                        </pic:spPr>
                      </pic:pic>
                    </a:graphicData>
                  </a:graphic>
                </wp:inline>
              </w:drawing>
            </w:r>
          </w:p>
        </w:tc>
      </w:tr>
    </w:tbl>
    <w:p w:rsidR="00510F12" w:rsidRDefault="00510F12" w:rsidP="00510F12"/>
    <w:p w:rsidR="00510F12" w:rsidRDefault="00510F12" w:rsidP="00510F12"/>
    <w:tbl>
      <w:tblPr>
        <w:tblStyle w:val="Tabel-Gitter"/>
        <w:tblW w:w="0" w:type="auto"/>
        <w:tblLook w:val="04A0" w:firstRow="1" w:lastRow="0" w:firstColumn="1" w:lastColumn="0" w:noHBand="0" w:noVBand="1"/>
      </w:tblPr>
      <w:tblGrid>
        <w:gridCol w:w="8591"/>
      </w:tblGrid>
      <w:tr w:rsidR="00510F12" w:rsidTr="0081570F">
        <w:trPr>
          <w:trHeight w:val="5669"/>
        </w:trPr>
        <w:tc>
          <w:tcPr>
            <w:tcW w:w="8591" w:type="dxa"/>
          </w:tcPr>
          <w:p w:rsidR="00510F12" w:rsidRDefault="00510F12" w:rsidP="0081570F">
            <w:r>
              <w:rPr>
                <w:noProof/>
                <w:lang w:val="da-DK" w:eastAsia="da-DK"/>
              </w:rPr>
              <w:drawing>
                <wp:inline distT="0" distB="0" distL="0" distR="0" wp14:anchorId="64070792" wp14:editId="7CBA5ED3">
                  <wp:extent cx="5305425" cy="3563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76" cy="3566795"/>
                          </a:xfrm>
                          <a:prstGeom prst="rect">
                            <a:avLst/>
                          </a:prstGeom>
                        </pic:spPr>
                      </pic:pic>
                    </a:graphicData>
                  </a:graphic>
                </wp:inline>
              </w:drawing>
            </w:r>
          </w:p>
        </w:tc>
      </w:tr>
    </w:tbl>
    <w:p w:rsidR="00510F12" w:rsidRDefault="00510F12" w:rsidP="00510F12"/>
    <w:p w:rsidR="004D2E66" w:rsidRDefault="004D2E66" w:rsidP="004D2E66"/>
    <w:p w:rsidR="00EC16AE" w:rsidRDefault="00EC16AE" w:rsidP="00EC16AE">
      <w:pPr>
        <w:pStyle w:val="Overskrift2"/>
      </w:pPr>
      <w:bookmarkStart w:id="22" w:name="_Toc469303268"/>
      <w:r>
        <w:t>Uml Diagrams</w:t>
      </w:r>
      <w:bookmarkEnd w:id="22"/>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Overskrift3"/>
      </w:pPr>
      <w:bookmarkStart w:id="23" w:name="_Toc469303269"/>
      <w:r>
        <w:t>Domain Model</w:t>
      </w:r>
      <w:bookmarkEnd w:id="23"/>
    </w:p>
    <w:p w:rsidR="00EC16AE" w:rsidRDefault="00EC16AE" w:rsidP="003D1197"/>
    <w:p w:rsidR="009C161A" w:rsidRDefault="009C161A" w:rsidP="009C161A">
      <w:pPr>
        <w:pStyle w:val="Overskrift3"/>
      </w:pPr>
      <w:bookmarkStart w:id="24" w:name="_Toc469303270"/>
      <w:r>
        <w:t>Mapping between controllers and views</w:t>
      </w:r>
      <w:bookmarkEnd w:id="24"/>
    </w:p>
    <w:p w:rsidR="009C161A" w:rsidRDefault="009C161A" w:rsidP="003D1197"/>
    <w:p w:rsidR="007A4CB7" w:rsidRDefault="009C161A" w:rsidP="009C161A">
      <w:pPr>
        <w:pStyle w:val="Overskrift2"/>
      </w:pPr>
      <w:bookmarkStart w:id="25" w:name="_Toc469303271"/>
      <w:r>
        <w:t>Layout and Views</w:t>
      </w:r>
      <w:bookmarkEnd w:id="25"/>
    </w:p>
    <w:p w:rsidR="009C161A" w:rsidRDefault="009C161A" w:rsidP="003D1197"/>
    <w:p w:rsidR="009C161A" w:rsidRDefault="009C161A" w:rsidP="003D1197"/>
    <w:p w:rsidR="009C161A" w:rsidRDefault="009C161A" w:rsidP="009C161A">
      <w:pPr>
        <w:pStyle w:val="Overskrift2"/>
      </w:pPr>
      <w:bookmarkStart w:id="26" w:name="_Toc469303272"/>
      <w:r>
        <w:t>Model validation</w:t>
      </w:r>
      <w:bookmarkEnd w:id="26"/>
    </w:p>
    <w:p w:rsidR="009C161A" w:rsidRDefault="009C161A" w:rsidP="003D1197"/>
    <w:p w:rsidR="009C161A" w:rsidRDefault="009C161A" w:rsidP="003D1197"/>
    <w:p w:rsidR="009C161A" w:rsidRDefault="009C161A" w:rsidP="009C161A">
      <w:pPr>
        <w:pStyle w:val="Overskrift2"/>
      </w:pPr>
      <w:bookmarkStart w:id="27" w:name="_Toc469303273"/>
      <w:r>
        <w:t>Entity Framework</w:t>
      </w:r>
      <w:bookmarkEnd w:id="27"/>
    </w:p>
    <w:p w:rsidR="009C161A" w:rsidRDefault="009C161A" w:rsidP="003D1197"/>
    <w:p w:rsidR="009C161A" w:rsidRDefault="007032F9" w:rsidP="007032F9">
      <w:pPr>
        <w:pStyle w:val="Overskrift3"/>
      </w:pPr>
      <w:bookmarkStart w:id="28" w:name="_Toc469303274"/>
      <w:r>
        <w:t>Database migration</w:t>
      </w:r>
      <w:bookmarkEnd w:id="28"/>
    </w:p>
    <w:p w:rsidR="007032F9" w:rsidRDefault="007032F9" w:rsidP="003D1197"/>
    <w:p w:rsidR="0055611C" w:rsidRDefault="00C6376D" w:rsidP="0055611C">
      <w:pPr>
        <w:pStyle w:val="Overskrift1"/>
      </w:pPr>
      <w:bookmarkStart w:id="29" w:name="_Toc469303275"/>
      <w:r>
        <w:t>CONCLUSION</w:t>
      </w:r>
      <w:bookmarkEnd w:id="29"/>
    </w:p>
    <w:p w:rsidR="0055611C" w:rsidRPr="003D1197" w:rsidRDefault="0055611C" w:rsidP="003D1197"/>
    <w:sectPr w:rsidR="0055611C" w:rsidRPr="003D1197" w:rsidSect="00FE37CD">
      <w:headerReference w:type="default" r:id="rId18"/>
      <w:footerReference w:type="default" r:id="rId19"/>
      <w:headerReference w:type="first" r:id="rId20"/>
      <w:footerReference w:type="first" r:id="rId21"/>
      <w:pgSz w:w="12240" w:h="15840"/>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A9" w:rsidRDefault="000C2DA9" w:rsidP="00C6554A">
      <w:pPr>
        <w:spacing w:before="0" w:after="0" w:line="240" w:lineRule="auto"/>
      </w:pPr>
      <w:r>
        <w:separator/>
      </w:r>
    </w:p>
  </w:endnote>
  <w:endnote w:type="continuationSeparator" w:id="0">
    <w:p w:rsidR="000C2DA9" w:rsidRDefault="000C2D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7C21C6" w:rsidRPr="007C21C6">
          <w:rPr>
            <w:noProof/>
            <w:lang w:val="da-DK"/>
          </w:rPr>
          <w:t>10</w:t>
        </w:r>
        <w:r>
          <w:fldChar w:fldCharType="end"/>
        </w:r>
      </w:p>
    </w:sdtContent>
  </w:sdt>
  <w:p w:rsidR="00FE37CD" w:rsidRDefault="00FE37CD">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A9" w:rsidRDefault="000C2DA9" w:rsidP="00C6554A">
      <w:pPr>
        <w:spacing w:before="0" w:after="0" w:line="240" w:lineRule="auto"/>
      </w:pPr>
      <w:r>
        <w:separator/>
      </w:r>
    </w:p>
  </w:footnote>
  <w:footnote w:type="continuationSeparator" w:id="0">
    <w:p w:rsidR="000C2DA9" w:rsidRDefault="000C2DA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35CFC"/>
    <w:rsid w:val="00035DB3"/>
    <w:rsid w:val="000654BB"/>
    <w:rsid w:val="00081A73"/>
    <w:rsid w:val="000B4E69"/>
    <w:rsid w:val="000C2DA9"/>
    <w:rsid w:val="00112978"/>
    <w:rsid w:val="00130BBD"/>
    <w:rsid w:val="00133E0B"/>
    <w:rsid w:val="001555C9"/>
    <w:rsid w:val="00166768"/>
    <w:rsid w:val="00166844"/>
    <w:rsid w:val="001B06D2"/>
    <w:rsid w:val="001D1967"/>
    <w:rsid w:val="0021254C"/>
    <w:rsid w:val="00212F38"/>
    <w:rsid w:val="002133ED"/>
    <w:rsid w:val="002554CD"/>
    <w:rsid w:val="00255CC4"/>
    <w:rsid w:val="00264AA8"/>
    <w:rsid w:val="00270954"/>
    <w:rsid w:val="00285F5D"/>
    <w:rsid w:val="00291AA8"/>
    <w:rsid w:val="00293B83"/>
    <w:rsid w:val="002B4294"/>
    <w:rsid w:val="002D1629"/>
    <w:rsid w:val="002D24C5"/>
    <w:rsid w:val="002E773C"/>
    <w:rsid w:val="00303ABA"/>
    <w:rsid w:val="00333D0D"/>
    <w:rsid w:val="003371E0"/>
    <w:rsid w:val="0035091C"/>
    <w:rsid w:val="00354C6C"/>
    <w:rsid w:val="003B6F7C"/>
    <w:rsid w:val="003D1197"/>
    <w:rsid w:val="003D1EDF"/>
    <w:rsid w:val="003E6F52"/>
    <w:rsid w:val="003F29CB"/>
    <w:rsid w:val="004046A8"/>
    <w:rsid w:val="00405BDF"/>
    <w:rsid w:val="00427B28"/>
    <w:rsid w:val="00455973"/>
    <w:rsid w:val="00455C9B"/>
    <w:rsid w:val="004B7981"/>
    <w:rsid w:val="004C049F"/>
    <w:rsid w:val="004C0C25"/>
    <w:rsid w:val="004D2E66"/>
    <w:rsid w:val="004E3BBE"/>
    <w:rsid w:val="005000E2"/>
    <w:rsid w:val="00510F12"/>
    <w:rsid w:val="0053138F"/>
    <w:rsid w:val="00553384"/>
    <w:rsid w:val="0055611C"/>
    <w:rsid w:val="00573ED9"/>
    <w:rsid w:val="00577A08"/>
    <w:rsid w:val="00590B22"/>
    <w:rsid w:val="005962DD"/>
    <w:rsid w:val="00606D46"/>
    <w:rsid w:val="0063784F"/>
    <w:rsid w:val="00657DAE"/>
    <w:rsid w:val="006A3CE7"/>
    <w:rsid w:val="006D6ADC"/>
    <w:rsid w:val="006E63E3"/>
    <w:rsid w:val="006F40D2"/>
    <w:rsid w:val="007032F9"/>
    <w:rsid w:val="00714E21"/>
    <w:rsid w:val="0072727F"/>
    <w:rsid w:val="00731442"/>
    <w:rsid w:val="00751D69"/>
    <w:rsid w:val="007534F6"/>
    <w:rsid w:val="00781D11"/>
    <w:rsid w:val="007A4CB7"/>
    <w:rsid w:val="007A5CFE"/>
    <w:rsid w:val="007A6123"/>
    <w:rsid w:val="007C21C6"/>
    <w:rsid w:val="007E3BBC"/>
    <w:rsid w:val="007E5E5A"/>
    <w:rsid w:val="007F35A8"/>
    <w:rsid w:val="00812733"/>
    <w:rsid w:val="0082266E"/>
    <w:rsid w:val="008242A7"/>
    <w:rsid w:val="00830688"/>
    <w:rsid w:val="00833CB6"/>
    <w:rsid w:val="008362F4"/>
    <w:rsid w:val="00837171"/>
    <w:rsid w:val="008504C8"/>
    <w:rsid w:val="008A41FA"/>
    <w:rsid w:val="008C0C9F"/>
    <w:rsid w:val="008E0356"/>
    <w:rsid w:val="008E0646"/>
    <w:rsid w:val="008E6B22"/>
    <w:rsid w:val="008F0448"/>
    <w:rsid w:val="008F2DBF"/>
    <w:rsid w:val="0093400E"/>
    <w:rsid w:val="0093574E"/>
    <w:rsid w:val="009C161A"/>
    <w:rsid w:val="009D5F77"/>
    <w:rsid w:val="009D7024"/>
    <w:rsid w:val="009F3005"/>
    <w:rsid w:val="00A17539"/>
    <w:rsid w:val="00A52F9F"/>
    <w:rsid w:val="00A749F9"/>
    <w:rsid w:val="00A81DDE"/>
    <w:rsid w:val="00A86548"/>
    <w:rsid w:val="00AB6255"/>
    <w:rsid w:val="00AC13AC"/>
    <w:rsid w:val="00AC59A9"/>
    <w:rsid w:val="00B10CB0"/>
    <w:rsid w:val="00B11A27"/>
    <w:rsid w:val="00B2072C"/>
    <w:rsid w:val="00B3562B"/>
    <w:rsid w:val="00B46109"/>
    <w:rsid w:val="00B818BE"/>
    <w:rsid w:val="00BD1054"/>
    <w:rsid w:val="00BD74D4"/>
    <w:rsid w:val="00C029F1"/>
    <w:rsid w:val="00C074FE"/>
    <w:rsid w:val="00C0782D"/>
    <w:rsid w:val="00C123A7"/>
    <w:rsid w:val="00C3003B"/>
    <w:rsid w:val="00C6376D"/>
    <w:rsid w:val="00C6554A"/>
    <w:rsid w:val="00CB1CE3"/>
    <w:rsid w:val="00CE5C62"/>
    <w:rsid w:val="00CE69BC"/>
    <w:rsid w:val="00CE7602"/>
    <w:rsid w:val="00D130E5"/>
    <w:rsid w:val="00D60CFD"/>
    <w:rsid w:val="00D72260"/>
    <w:rsid w:val="00D723AC"/>
    <w:rsid w:val="00D978F9"/>
    <w:rsid w:val="00DA6E31"/>
    <w:rsid w:val="00DB77D6"/>
    <w:rsid w:val="00DC3372"/>
    <w:rsid w:val="00DE0FB4"/>
    <w:rsid w:val="00DF2B5A"/>
    <w:rsid w:val="00E20DE8"/>
    <w:rsid w:val="00E2624A"/>
    <w:rsid w:val="00E45EC6"/>
    <w:rsid w:val="00E65DFC"/>
    <w:rsid w:val="00E66F0B"/>
    <w:rsid w:val="00E74FCF"/>
    <w:rsid w:val="00EC16AE"/>
    <w:rsid w:val="00ED7C44"/>
    <w:rsid w:val="00EE21E2"/>
    <w:rsid w:val="00EE5C84"/>
    <w:rsid w:val="00EF1067"/>
    <w:rsid w:val="00EF72DE"/>
    <w:rsid w:val="00F06559"/>
    <w:rsid w:val="00F62CB4"/>
    <w:rsid w:val="00F87416"/>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ite.com/Product/Inde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D5B69"/>
    <w:rsid w:val="00AE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E3363-3300-4B97-8CCA-95337262C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2667</TotalTime>
  <Pages>12</Pages>
  <Words>2267</Words>
  <Characters>11224</Characters>
  <Application>Microsoft Office Word</Application>
  <DocSecurity>0</DocSecurity>
  <Lines>311</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123</cp:revision>
  <dcterms:created xsi:type="dcterms:W3CDTF">2016-12-05T20:12:00Z</dcterms:created>
  <dcterms:modified xsi:type="dcterms:W3CDTF">2016-12-12T10:12:00Z</dcterms:modified>
</cp:coreProperties>
</file>